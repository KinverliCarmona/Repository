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7E8" w:rsidRPr="00CB6227" w:rsidRDefault="00AC3D29">
      <w:pPr>
        <w:pStyle w:val="Puesto"/>
        <w:rPr>
          <w:lang w:val="es-PE"/>
        </w:rPr>
      </w:pPr>
      <w:r w:rsidRPr="00CB6227">
        <w:rPr>
          <w:lang w:val="es-PE"/>
        </w:rPr>
        <w:t>SISTEMA GESTOR SAMOC</w:t>
      </w:r>
    </w:p>
    <w:p w:rsidR="007307E8" w:rsidRPr="00D16EA9" w:rsidRDefault="00CB6227" w:rsidP="00D16EA9">
      <w:pPr>
        <w:pStyle w:val="Puesto"/>
        <w:rPr>
          <w:lang w:val="es-PE"/>
        </w:rPr>
      </w:pPr>
      <w:r w:rsidRPr="00CB6227">
        <w:rPr>
          <w:lang w:val="es-PE"/>
        </w:rPr>
        <w:t>Sistema Gestor SAMOC:</w:t>
      </w:r>
      <w:r>
        <w:rPr>
          <w:lang w:val="es-PE"/>
        </w:rPr>
        <w:t xml:space="preserve"> </w:t>
      </w:r>
      <w:r w:rsidR="00485A3C">
        <w:rPr>
          <w:lang w:val="es-PE"/>
        </w:rPr>
        <w:t>Especificación de Requerimientos</w:t>
      </w:r>
      <w:r w:rsidR="00FC4463">
        <w:rPr>
          <w:lang w:val="es-PE"/>
        </w:rPr>
        <w:t xml:space="preserve"> de Apoyo</w:t>
      </w:r>
    </w:p>
    <w:p w:rsidR="00485A3C" w:rsidRPr="00663FF2" w:rsidRDefault="007A0714" w:rsidP="00485A3C">
      <w:pPr>
        <w:pStyle w:val="Ttulo1"/>
        <w:rPr>
          <w:rFonts w:cs="Arial"/>
          <w:sz w:val="22"/>
          <w:szCs w:val="22"/>
        </w:rPr>
      </w:pPr>
      <w:bookmarkStart w:id="0" w:name="_Toc436203377"/>
      <w:bookmarkStart w:id="1" w:name="_Toc452813577"/>
      <w:r w:rsidRPr="00663FF2">
        <w:rPr>
          <w:rFonts w:cs="Arial"/>
          <w:sz w:val="22"/>
          <w:szCs w:val="22"/>
        </w:rPr>
        <w:t>I</w:t>
      </w:r>
      <w:r w:rsidR="00D16EA9" w:rsidRPr="00663FF2">
        <w:rPr>
          <w:rFonts w:cs="Arial"/>
          <w:sz w:val="22"/>
          <w:szCs w:val="22"/>
        </w:rPr>
        <w:t>ntroducción</w:t>
      </w:r>
    </w:p>
    <w:p w:rsidR="00AF2710" w:rsidRPr="00663FF2" w:rsidRDefault="00AF2710" w:rsidP="00AF2710">
      <w:pPr>
        <w:ind w:left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El propósito de la Especificación de Requerimientos es reunir en un documento escrito los requisitos de todo el sistema de software o parte de él. Esto con la finalidad de plasmar que es el sistema y cuál es su alcance.</w:t>
      </w:r>
    </w:p>
    <w:p w:rsidR="00485A3C" w:rsidRPr="00663FF2" w:rsidRDefault="00485A3C" w:rsidP="00AF2710">
      <w:pPr>
        <w:ind w:left="720"/>
        <w:rPr>
          <w:rFonts w:ascii="Arial" w:hAnsi="Arial" w:cs="Arial"/>
          <w:sz w:val="22"/>
          <w:szCs w:val="22"/>
          <w:lang w:val="es-PE"/>
        </w:rPr>
      </w:pPr>
    </w:p>
    <w:bookmarkEnd w:id="0"/>
    <w:bookmarkEnd w:id="1"/>
    <w:p w:rsidR="006058A0" w:rsidRPr="00663FF2" w:rsidRDefault="00AF2710" w:rsidP="006058A0">
      <w:pPr>
        <w:pStyle w:val="Ttulo1"/>
        <w:rPr>
          <w:rFonts w:cs="Arial"/>
          <w:sz w:val="22"/>
          <w:szCs w:val="22"/>
          <w:lang w:val="es-PE"/>
        </w:rPr>
      </w:pPr>
      <w:r w:rsidRPr="00663FF2">
        <w:rPr>
          <w:rFonts w:cs="Arial"/>
          <w:sz w:val="22"/>
          <w:szCs w:val="22"/>
          <w:lang w:val="es-PE"/>
        </w:rPr>
        <w:t>Requerimientos Funcionales del Sistema Gestor SAMOC</w:t>
      </w:r>
    </w:p>
    <w:p w:rsidR="00091FE9" w:rsidRPr="00663FF2" w:rsidRDefault="00091FE9" w:rsidP="00091FE9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Gestionar Socios.</w:t>
      </w:r>
    </w:p>
    <w:p w:rsidR="00091FE9" w:rsidRPr="00663FF2" w:rsidRDefault="00091FE9" w:rsidP="00091FE9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 xml:space="preserve">Gestionar Categoría. </w:t>
      </w:r>
    </w:p>
    <w:p w:rsidR="00EC7AAD" w:rsidRPr="00663FF2" w:rsidRDefault="00EC7AAD" w:rsidP="00EC7AAD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Entregar Beneficios Mutuales.</w:t>
      </w:r>
    </w:p>
    <w:p w:rsidR="00091FE9" w:rsidRPr="00663FF2" w:rsidRDefault="00091FE9" w:rsidP="00091FE9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Gestionar Clientes.</w:t>
      </w:r>
    </w:p>
    <w:p w:rsidR="00091FE9" w:rsidRPr="00663FF2" w:rsidRDefault="00091FE9" w:rsidP="00091FE9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Gestionar Aportes.</w:t>
      </w:r>
    </w:p>
    <w:p w:rsidR="00091FE9" w:rsidRPr="00663FF2" w:rsidRDefault="00091FE9" w:rsidP="00091FE9">
      <w:pPr>
        <w:pStyle w:val="Textoindependiente"/>
        <w:numPr>
          <w:ilvl w:val="0"/>
          <w:numId w:val="25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Gestionar Alquiler de Ambientes.</w:t>
      </w:r>
    </w:p>
    <w:p w:rsidR="006D4753" w:rsidRPr="00663FF2" w:rsidRDefault="006D4753" w:rsidP="003529EE">
      <w:pPr>
        <w:pStyle w:val="InfoBlue"/>
      </w:pPr>
    </w:p>
    <w:p w:rsidR="008C2B65" w:rsidRPr="00663FF2" w:rsidRDefault="0022360C" w:rsidP="008C2B65">
      <w:pPr>
        <w:pStyle w:val="Ttulo1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Cualidades d</w:t>
      </w:r>
      <w:r w:rsidR="00F65DF7" w:rsidRPr="00663FF2">
        <w:rPr>
          <w:rFonts w:cs="Arial"/>
          <w:sz w:val="22"/>
          <w:szCs w:val="22"/>
        </w:rPr>
        <w:t>el Sistema</w:t>
      </w:r>
    </w:p>
    <w:p w:rsidR="00EC075D" w:rsidRPr="00663FF2" w:rsidRDefault="008C2B65" w:rsidP="00EC075D">
      <w:pPr>
        <w:pStyle w:val="Ttulo2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U</w:t>
      </w:r>
      <w:r w:rsidR="0069070A" w:rsidRPr="00663FF2">
        <w:rPr>
          <w:rFonts w:cs="Arial"/>
          <w:sz w:val="22"/>
          <w:szCs w:val="22"/>
        </w:rPr>
        <w:t>sabilidad</w:t>
      </w:r>
      <w:r w:rsidR="00EC075D" w:rsidRPr="00663FF2">
        <w:rPr>
          <w:rFonts w:cs="Arial"/>
          <w:sz w:val="22"/>
          <w:szCs w:val="22"/>
        </w:rPr>
        <w:t>:</w:t>
      </w:r>
    </w:p>
    <w:p w:rsidR="00E74B8D" w:rsidRPr="00663FF2" w:rsidRDefault="00E74B8D" w:rsidP="00E74B8D">
      <w:pPr>
        <w:rPr>
          <w:rFonts w:ascii="Arial" w:hAnsi="Arial" w:cs="Arial"/>
          <w:sz w:val="22"/>
          <w:szCs w:val="22"/>
        </w:rPr>
      </w:pPr>
    </w:p>
    <w:p w:rsidR="00C55C29" w:rsidRPr="00663FF2" w:rsidRDefault="00EC075D" w:rsidP="008C2B65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El Sistema</w:t>
      </w:r>
      <w:r w:rsidR="00AB0C92" w:rsidRPr="00663FF2">
        <w:rPr>
          <w:rFonts w:ascii="Arial" w:hAnsi="Arial" w:cs="Arial"/>
          <w:sz w:val="22"/>
          <w:szCs w:val="22"/>
          <w:lang w:val="es-PE"/>
        </w:rPr>
        <w:t xml:space="preserve"> </w:t>
      </w:r>
      <w:r w:rsidR="00AB0C92" w:rsidRPr="00663FF2">
        <w:rPr>
          <w:rFonts w:ascii="Arial" w:hAnsi="Arial" w:cs="Arial"/>
          <w:color w:val="000000"/>
          <w:sz w:val="22"/>
          <w:szCs w:val="22"/>
          <w:lang w:val="es-PE"/>
        </w:rPr>
        <w:t>debe ser fácil de usar para usuarios novatos.</w:t>
      </w:r>
    </w:p>
    <w:p w:rsidR="008C2B65" w:rsidRPr="00663FF2" w:rsidRDefault="00DF5CE9" w:rsidP="008C2B65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color w:val="000000"/>
          <w:sz w:val="22"/>
          <w:szCs w:val="22"/>
          <w:lang w:val="es-PE"/>
        </w:rPr>
        <w:t>El sistema debe ser desarrollado con el mismo lenguaje del usuario, huyendo de tecnicismos incomprensibles o mensajes crípticos.</w:t>
      </w:r>
    </w:p>
    <w:p w:rsidR="00DF5CE9" w:rsidRPr="00663FF2" w:rsidRDefault="00CC02E2" w:rsidP="008C2B65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color w:val="000000"/>
          <w:sz w:val="22"/>
          <w:szCs w:val="22"/>
          <w:lang w:val="es-PE"/>
        </w:rPr>
        <w:t>El sistema siempre debe informar al usuario acerca de lo que está sucediendo</w:t>
      </w:r>
      <w:r w:rsidR="00AB0C92" w:rsidRPr="00663FF2">
        <w:rPr>
          <w:rFonts w:ascii="Arial" w:hAnsi="Arial" w:cs="Arial"/>
          <w:color w:val="000000"/>
          <w:sz w:val="22"/>
          <w:szCs w:val="22"/>
          <w:lang w:val="es-PE"/>
        </w:rPr>
        <w:t>.</w:t>
      </w:r>
    </w:p>
    <w:p w:rsidR="00AB0C92" w:rsidRPr="00663FF2" w:rsidRDefault="00AB0C92" w:rsidP="004908E4">
      <w:pPr>
        <w:pStyle w:val="Prrafodelista"/>
        <w:ind w:left="1080"/>
        <w:rPr>
          <w:rFonts w:ascii="Arial" w:hAnsi="Arial" w:cs="Arial"/>
          <w:sz w:val="22"/>
          <w:szCs w:val="22"/>
          <w:lang w:val="es-PE"/>
        </w:rPr>
      </w:pPr>
    </w:p>
    <w:p w:rsidR="008C2B65" w:rsidRPr="00663FF2" w:rsidRDefault="00DA676C" w:rsidP="008C2B65">
      <w:pPr>
        <w:pStyle w:val="Ttulo2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Confiabilidad:</w:t>
      </w:r>
    </w:p>
    <w:p w:rsidR="00E74B8D" w:rsidRPr="00663FF2" w:rsidRDefault="00E74B8D" w:rsidP="00E74B8D">
      <w:pPr>
        <w:rPr>
          <w:rFonts w:ascii="Arial" w:hAnsi="Arial" w:cs="Arial"/>
          <w:sz w:val="22"/>
          <w:szCs w:val="22"/>
        </w:rPr>
      </w:pPr>
    </w:p>
    <w:p w:rsidR="003A0B50" w:rsidRPr="00663FF2" w:rsidRDefault="003A0B50" w:rsidP="003A0B50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Se debe permitir el acceso al sistema, previa identificación del usuario.</w:t>
      </w:r>
    </w:p>
    <w:p w:rsidR="00AF6FA1" w:rsidRPr="00663FF2" w:rsidRDefault="00FC34F6" w:rsidP="00FC34F6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Se debe restringir las opciones del Menú Principal, de acuerdo a su rol dentro del sistema.</w:t>
      </w:r>
    </w:p>
    <w:p w:rsidR="008C2B65" w:rsidRPr="00663FF2" w:rsidRDefault="00E74B8D" w:rsidP="008C2B65">
      <w:pPr>
        <w:pStyle w:val="Ttulo2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Rendimiento:</w:t>
      </w:r>
    </w:p>
    <w:p w:rsidR="00E74B8D" w:rsidRPr="00663FF2" w:rsidRDefault="00E74B8D" w:rsidP="00E74B8D">
      <w:pPr>
        <w:rPr>
          <w:rFonts w:ascii="Arial" w:hAnsi="Arial" w:cs="Arial"/>
          <w:sz w:val="22"/>
          <w:szCs w:val="22"/>
        </w:rPr>
      </w:pPr>
    </w:p>
    <w:p w:rsidR="00E74B8D" w:rsidRPr="00663FF2" w:rsidRDefault="00E74B8D" w:rsidP="00E74B8D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El software debe ser eficiente en cuanto al tiempo de respuesta.</w:t>
      </w:r>
    </w:p>
    <w:p w:rsidR="008C2B65" w:rsidRPr="00663FF2" w:rsidRDefault="00E74B8D" w:rsidP="00E74B8D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El software debe mostrar los mensajes correspondientes cuando una acción se ha efectuado satisfactoriamente.</w:t>
      </w:r>
    </w:p>
    <w:p w:rsidR="00F42D9E" w:rsidRPr="00663FF2" w:rsidRDefault="00F42D9E" w:rsidP="00F42D9E">
      <w:pPr>
        <w:pStyle w:val="Prrafodelista"/>
        <w:ind w:left="1080"/>
        <w:rPr>
          <w:rFonts w:ascii="Arial" w:hAnsi="Arial" w:cs="Arial"/>
          <w:sz w:val="22"/>
          <w:szCs w:val="22"/>
          <w:lang w:val="es-ES_tradnl"/>
        </w:rPr>
      </w:pPr>
    </w:p>
    <w:p w:rsidR="008C2B65" w:rsidRPr="00663FF2" w:rsidRDefault="00F42D9E" w:rsidP="008C2B65">
      <w:pPr>
        <w:pStyle w:val="Ttulo2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Compatibilidad:</w:t>
      </w:r>
    </w:p>
    <w:p w:rsidR="00762F2C" w:rsidRPr="00663FF2" w:rsidRDefault="001340D5" w:rsidP="003529EE">
      <w:pPr>
        <w:pStyle w:val="InfoBlue"/>
      </w:pPr>
      <w:r w:rsidRPr="00663FF2">
        <w:t>El Sistema será compatible para Windows 7 y 8.</w:t>
      </w:r>
    </w:p>
    <w:p w:rsidR="00762F2C" w:rsidRPr="00663FF2" w:rsidRDefault="00BC437F" w:rsidP="003529EE">
      <w:pPr>
        <w:pStyle w:val="InfoBlue"/>
      </w:pPr>
      <w:r w:rsidRPr="00663FF2">
        <w:t>El Sistema será compatible para el Sistema Operativo 7 u 8.</w:t>
      </w:r>
    </w:p>
    <w:p w:rsidR="008C2B65" w:rsidRPr="00663FF2" w:rsidRDefault="008C2B65" w:rsidP="008C2B65">
      <w:pPr>
        <w:pStyle w:val="Textoindependiente"/>
        <w:rPr>
          <w:rFonts w:ascii="Arial" w:hAnsi="Arial" w:cs="Arial"/>
          <w:sz w:val="22"/>
          <w:szCs w:val="22"/>
          <w:lang w:val="es-PE"/>
        </w:rPr>
      </w:pPr>
    </w:p>
    <w:p w:rsidR="008642C2" w:rsidRPr="00663FF2" w:rsidRDefault="008C2B65" w:rsidP="008642C2">
      <w:pPr>
        <w:pStyle w:val="Ttulo1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  <w:lang w:val="es-PE"/>
        </w:rPr>
        <w:br w:type="page"/>
      </w:r>
      <w:r w:rsidR="00203BD0" w:rsidRPr="00663FF2">
        <w:rPr>
          <w:rFonts w:cs="Arial"/>
          <w:sz w:val="22"/>
          <w:szCs w:val="22"/>
        </w:rPr>
        <w:lastRenderedPageBreak/>
        <w:t>Interfaces del Sistema:</w:t>
      </w:r>
    </w:p>
    <w:p w:rsidR="00394B81" w:rsidRPr="00EE402D" w:rsidRDefault="00394B81" w:rsidP="00394B81">
      <w:pPr>
        <w:pStyle w:val="Ttulo2"/>
        <w:rPr>
          <w:rFonts w:cs="Arial"/>
          <w:sz w:val="22"/>
          <w:szCs w:val="22"/>
        </w:rPr>
      </w:pPr>
      <w:bookmarkStart w:id="2" w:name="_Toc492960770"/>
      <w:r w:rsidRPr="00EE402D">
        <w:rPr>
          <w:rFonts w:cs="Arial"/>
          <w:sz w:val="22"/>
          <w:szCs w:val="22"/>
        </w:rPr>
        <w:t>Interfaces</w:t>
      </w:r>
      <w:bookmarkEnd w:id="2"/>
      <w:r w:rsidR="008371AA" w:rsidRPr="00EE402D">
        <w:rPr>
          <w:rFonts w:cs="Arial"/>
          <w:sz w:val="22"/>
          <w:szCs w:val="22"/>
        </w:rPr>
        <w:t xml:space="preserve"> de Usuario</w:t>
      </w:r>
    </w:p>
    <w:p w:rsidR="00D80680" w:rsidRPr="00EE402D" w:rsidRDefault="00D80680" w:rsidP="00D80680">
      <w:pPr>
        <w:ind w:left="720"/>
        <w:rPr>
          <w:rFonts w:ascii="Arial" w:hAnsi="Arial" w:cs="Arial"/>
          <w:sz w:val="22"/>
          <w:szCs w:val="22"/>
          <w:lang w:val="es-PE"/>
        </w:rPr>
      </w:pPr>
      <w:r w:rsidRPr="00EE402D">
        <w:rPr>
          <w:rFonts w:ascii="Arial" w:hAnsi="Arial" w:cs="Arial"/>
          <w:sz w:val="22"/>
          <w:szCs w:val="22"/>
          <w:lang w:val="es-PE"/>
        </w:rPr>
        <w:t>La Interfaz de Usuario consistirá en un conjunto de ventanas con botones, listas y campos de texto.</w:t>
      </w:r>
    </w:p>
    <w:p w:rsidR="005B7C20" w:rsidRPr="00EE402D" w:rsidRDefault="005B7C20" w:rsidP="005B7C20">
      <w:pPr>
        <w:pStyle w:val="Ttulo3"/>
        <w:rPr>
          <w:rFonts w:cs="Arial"/>
          <w:b/>
          <w:i w:val="0"/>
          <w:sz w:val="22"/>
          <w:szCs w:val="22"/>
        </w:rPr>
      </w:pPr>
      <w:r w:rsidRPr="00EE402D">
        <w:rPr>
          <w:rFonts w:cs="Arial"/>
          <w:b/>
          <w:i w:val="0"/>
          <w:sz w:val="22"/>
          <w:szCs w:val="22"/>
        </w:rPr>
        <w:t>Módulo Registrar Usuario:</w:t>
      </w:r>
    </w:p>
    <w:p w:rsidR="005B7C20" w:rsidRDefault="005B7C20" w:rsidP="005B7C20">
      <w:pPr>
        <w:ind w:left="720"/>
        <w:rPr>
          <w:rFonts w:ascii="Arial" w:hAnsi="Arial" w:cs="Arial"/>
          <w:b/>
          <w:sz w:val="22"/>
          <w:szCs w:val="22"/>
        </w:rPr>
      </w:pPr>
    </w:p>
    <w:p w:rsidR="005B7C20" w:rsidRPr="005B7C20" w:rsidRDefault="005B7C20" w:rsidP="005B7C20">
      <w:pPr>
        <w:ind w:left="720"/>
        <w:rPr>
          <w:rFonts w:ascii="Arial" w:hAnsi="Arial" w:cs="Arial"/>
          <w:b/>
          <w:sz w:val="22"/>
          <w:szCs w:val="22"/>
        </w:rPr>
      </w:pPr>
      <w:r w:rsidRPr="005B7C20">
        <w:rPr>
          <w:rFonts w:ascii="Arial" w:hAnsi="Arial" w:cs="Arial"/>
          <w:b/>
          <w:sz w:val="22"/>
          <w:szCs w:val="22"/>
        </w:rPr>
        <w:t>INICIO:</w:t>
      </w:r>
    </w:p>
    <w:p w:rsidR="005B7C20" w:rsidRPr="005B7C20" w:rsidRDefault="005B7C20" w:rsidP="005B7C20">
      <w:pPr>
        <w:ind w:left="720"/>
      </w:pPr>
      <w:r>
        <w:rPr>
          <w:noProof/>
          <w:lang w:val="es-PE" w:eastAsia="es-PE"/>
        </w:rPr>
        <w:drawing>
          <wp:inline distT="0" distB="0" distL="0" distR="0" wp14:anchorId="74100DA7" wp14:editId="313E3E7E">
            <wp:extent cx="5943600" cy="1009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509"/>
                    <a:stretch/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C20" w:rsidRDefault="005B7C20" w:rsidP="005B7C20">
      <w:pPr>
        <w:pStyle w:val="Textoindependiente"/>
      </w:pPr>
    </w:p>
    <w:p w:rsidR="005B7C20" w:rsidRPr="005B7C20" w:rsidRDefault="005B7C20" w:rsidP="005B7C20">
      <w:pPr>
        <w:pStyle w:val="Textoindependiente"/>
        <w:rPr>
          <w:rFonts w:ascii="Arial" w:hAnsi="Arial" w:cs="Arial"/>
          <w:b/>
          <w:sz w:val="22"/>
          <w:szCs w:val="22"/>
        </w:rPr>
      </w:pPr>
      <w:r w:rsidRPr="005B7C20">
        <w:rPr>
          <w:rFonts w:ascii="Arial" w:hAnsi="Arial" w:cs="Arial"/>
          <w:b/>
          <w:sz w:val="22"/>
          <w:szCs w:val="22"/>
        </w:rPr>
        <w:t>REGISTRAR USUARIO:</w:t>
      </w:r>
    </w:p>
    <w:p w:rsidR="005B7C20" w:rsidRDefault="005B7C20" w:rsidP="005B7C20">
      <w:pPr>
        <w:pStyle w:val="Textoindependiente"/>
      </w:pPr>
      <w:r>
        <w:rPr>
          <w:noProof/>
          <w:lang w:val="es-PE" w:eastAsia="es-PE"/>
        </w:rPr>
        <w:drawing>
          <wp:inline distT="0" distB="0" distL="0" distR="0" wp14:anchorId="16452A7B" wp14:editId="23AFD265">
            <wp:extent cx="5943600" cy="3305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5B7C20">
      <w:pPr>
        <w:pStyle w:val="Textoindependiente"/>
      </w:pPr>
    </w:p>
    <w:p w:rsidR="00EC05C0" w:rsidRDefault="00EC05C0" w:rsidP="0089542F">
      <w:pPr>
        <w:pStyle w:val="Textoindependiente"/>
        <w:ind w:left="0"/>
      </w:pPr>
    </w:p>
    <w:p w:rsidR="001E4144" w:rsidRDefault="001E4144" w:rsidP="001E4144">
      <w:pPr>
        <w:pStyle w:val="Ttulo3"/>
        <w:rPr>
          <w:b/>
          <w:i w:val="0"/>
        </w:rPr>
      </w:pPr>
      <w:r w:rsidRPr="005B7C20">
        <w:rPr>
          <w:b/>
          <w:i w:val="0"/>
        </w:rPr>
        <w:lastRenderedPageBreak/>
        <w:t xml:space="preserve">Módulo </w:t>
      </w:r>
      <w:r>
        <w:rPr>
          <w:b/>
          <w:i w:val="0"/>
        </w:rPr>
        <w:t>Gestionar</w:t>
      </w:r>
      <w:r w:rsidRPr="005B7C20">
        <w:rPr>
          <w:b/>
          <w:i w:val="0"/>
        </w:rPr>
        <w:t xml:space="preserve"> </w:t>
      </w:r>
      <w:r>
        <w:rPr>
          <w:b/>
          <w:i w:val="0"/>
        </w:rPr>
        <w:t>Socio</w:t>
      </w:r>
      <w:r w:rsidRPr="005B7C20">
        <w:rPr>
          <w:b/>
          <w:i w:val="0"/>
        </w:rPr>
        <w:t>:</w:t>
      </w:r>
      <w:r>
        <w:rPr>
          <w:b/>
          <w:i w:val="0"/>
        </w:rPr>
        <w:t xml:space="preserve"> </w:t>
      </w:r>
    </w:p>
    <w:p w:rsidR="00EC05C0" w:rsidRPr="00EC05C0" w:rsidRDefault="00EC05C0" w:rsidP="00EC05C0"/>
    <w:p w:rsidR="001E4144" w:rsidRPr="00EC05C0" w:rsidRDefault="00EC05C0" w:rsidP="001E4144">
      <w:pPr>
        <w:rPr>
          <w:b/>
        </w:rPr>
      </w:pPr>
      <w:r w:rsidRPr="00EC05C0">
        <w:rPr>
          <w:b/>
        </w:rPr>
        <w:t>GESTIONAR SOCIO</w:t>
      </w:r>
    </w:p>
    <w:p w:rsidR="001E4144" w:rsidRDefault="001E4144" w:rsidP="001E4144"/>
    <w:p w:rsidR="001E4144" w:rsidRDefault="00EC05C0" w:rsidP="001E4144">
      <w:r>
        <w:rPr>
          <w:noProof/>
          <w:lang w:val="es-PE" w:eastAsia="es-PE"/>
        </w:rPr>
        <w:drawing>
          <wp:inline distT="0" distB="0" distL="0" distR="0" wp14:anchorId="710554F7" wp14:editId="2925FC47">
            <wp:extent cx="5943600" cy="36976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C0" w:rsidRPr="00EC05C0" w:rsidRDefault="00EC05C0" w:rsidP="001E4144">
      <w:pPr>
        <w:rPr>
          <w:b/>
        </w:rPr>
      </w:pPr>
      <w:r w:rsidRPr="00EC05C0">
        <w:rPr>
          <w:b/>
        </w:rPr>
        <w:t xml:space="preserve">REGISTRAR </w:t>
      </w:r>
      <w:r>
        <w:rPr>
          <w:b/>
        </w:rPr>
        <w:t xml:space="preserve">NUEVO </w:t>
      </w:r>
      <w:r w:rsidRPr="00EC05C0">
        <w:rPr>
          <w:b/>
        </w:rPr>
        <w:t>SOCIO:</w:t>
      </w:r>
    </w:p>
    <w:p w:rsidR="001E4144" w:rsidRDefault="001E4144" w:rsidP="001E4144"/>
    <w:p w:rsidR="00EC05C0" w:rsidRDefault="00EC05C0" w:rsidP="001E4144">
      <w:r>
        <w:tab/>
      </w:r>
      <w:r>
        <w:rPr>
          <w:noProof/>
          <w:lang w:val="es-PE" w:eastAsia="es-PE"/>
        </w:rPr>
        <w:drawing>
          <wp:inline distT="0" distB="0" distL="0" distR="0" wp14:anchorId="19DF4BDF" wp14:editId="0500D314">
            <wp:extent cx="5429250" cy="321111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596" cy="32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CB" w:rsidRPr="007E23A1" w:rsidRDefault="00DD2A95" w:rsidP="001E4144">
      <w:pPr>
        <w:rPr>
          <w:b/>
          <w:lang w:val="es-P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8240" behindDoc="1" locked="0" layoutInCell="1" allowOverlap="1" wp14:anchorId="0A962AC2" wp14:editId="3DF31909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5943600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31F" w:rsidRPr="007E23A1">
        <w:rPr>
          <w:b/>
          <w:lang w:val="es-PE"/>
        </w:rPr>
        <w:t>MODIFICAR SOCIO:</w:t>
      </w:r>
    </w:p>
    <w:p w:rsidR="00DD2A95" w:rsidRPr="007E23A1" w:rsidRDefault="00DD2A95" w:rsidP="001E4144">
      <w:pPr>
        <w:rPr>
          <w:b/>
          <w:lang w:val="es-PE"/>
        </w:rPr>
      </w:pPr>
    </w:p>
    <w:p w:rsidR="001E4144" w:rsidRPr="0070631F" w:rsidRDefault="00EC05C0" w:rsidP="001E4144">
      <w:pPr>
        <w:rPr>
          <w:b/>
          <w:lang w:val="es-PE"/>
        </w:rPr>
      </w:pPr>
      <w:r w:rsidRPr="0070631F">
        <w:rPr>
          <w:b/>
          <w:lang w:val="es-PE"/>
        </w:rPr>
        <w:t>INHABILITAR SOCIO:</w:t>
      </w:r>
      <w:r w:rsidRPr="00EC05C0">
        <w:rPr>
          <w:b/>
          <w:noProof/>
          <w:lang w:val="es-PE" w:eastAsia="es-PE"/>
        </w:rPr>
        <w:drawing>
          <wp:inline distT="0" distB="0" distL="0" distR="0" wp14:anchorId="11411B48" wp14:editId="1DAB1ED4">
            <wp:extent cx="5943600" cy="37007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1F" w:rsidRDefault="0070631F" w:rsidP="001E4144">
      <w:pPr>
        <w:rPr>
          <w:b/>
          <w:lang w:val="es-PE"/>
        </w:rPr>
      </w:pPr>
    </w:p>
    <w:p w:rsidR="007E23A1" w:rsidRDefault="007E23A1" w:rsidP="001E4144">
      <w:pPr>
        <w:rPr>
          <w:b/>
          <w:lang w:val="es-PE"/>
        </w:rPr>
      </w:pPr>
      <w:r>
        <w:rPr>
          <w:b/>
          <w:lang w:val="es-PE"/>
        </w:rPr>
        <w:lastRenderedPageBreak/>
        <w:t>REGISTRAR FECHA DE FALLECIMIENTO DEL SOCIO:</w:t>
      </w:r>
    </w:p>
    <w:p w:rsidR="007E23A1" w:rsidRDefault="007E23A1" w:rsidP="001E4144">
      <w:pPr>
        <w:rPr>
          <w:b/>
          <w:lang w:val="es-PE"/>
        </w:rPr>
      </w:pPr>
    </w:p>
    <w:p w:rsidR="007E23A1" w:rsidRDefault="007E23A1" w:rsidP="001E4144">
      <w:pPr>
        <w:rPr>
          <w:b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9E9E747" wp14:editId="4F1F6681">
            <wp:extent cx="5943600" cy="32181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A1" w:rsidRDefault="007E23A1" w:rsidP="001E4144">
      <w:pPr>
        <w:rPr>
          <w:b/>
          <w:lang w:val="es-PE"/>
        </w:rPr>
      </w:pPr>
    </w:p>
    <w:p w:rsidR="007E23A1" w:rsidRDefault="007E23A1" w:rsidP="001E4144">
      <w:pPr>
        <w:rPr>
          <w:b/>
          <w:lang w:val="es-PE"/>
        </w:rPr>
      </w:pPr>
    </w:p>
    <w:p w:rsidR="001E4144" w:rsidRPr="0070631F" w:rsidRDefault="0070631F" w:rsidP="001E4144">
      <w:pPr>
        <w:rPr>
          <w:b/>
          <w:lang w:val="es-PE"/>
        </w:rPr>
      </w:pPr>
      <w:r w:rsidRPr="0070631F">
        <w:rPr>
          <w:b/>
          <w:lang w:val="es-PE"/>
        </w:rPr>
        <w:t>MENSAJE DE CONFIRMACIÓN AL INHABILITAR A UN SOCIO:</w:t>
      </w:r>
    </w:p>
    <w:p w:rsidR="001E4144" w:rsidRPr="0070631F" w:rsidRDefault="001E4144" w:rsidP="001E4144">
      <w:pPr>
        <w:rPr>
          <w:lang w:val="es-PE"/>
        </w:rPr>
      </w:pPr>
    </w:p>
    <w:p w:rsidR="001E4144" w:rsidRPr="0070631F" w:rsidRDefault="0070631F" w:rsidP="001E4144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4C8DA86" wp14:editId="258982DB">
            <wp:extent cx="5581650" cy="2167660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0139" cy="21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44" w:rsidRDefault="001E4144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7E23A1" w:rsidRDefault="007E23A1" w:rsidP="001E4144">
      <w:pPr>
        <w:rPr>
          <w:lang w:val="es-PE"/>
        </w:rPr>
      </w:pPr>
    </w:p>
    <w:p w:rsidR="004C7DF4" w:rsidRDefault="00BC475C" w:rsidP="004C7DF4">
      <w:pPr>
        <w:pStyle w:val="Ttulo3"/>
        <w:rPr>
          <w:b/>
          <w:i w:val="0"/>
        </w:rPr>
      </w:pPr>
      <w:r w:rsidRPr="005B7C20">
        <w:rPr>
          <w:b/>
          <w:i w:val="0"/>
        </w:rPr>
        <w:lastRenderedPageBreak/>
        <w:t xml:space="preserve">Módulo </w:t>
      </w:r>
      <w:r>
        <w:rPr>
          <w:b/>
          <w:i w:val="0"/>
        </w:rPr>
        <w:t>Gestionar</w:t>
      </w:r>
      <w:r w:rsidRPr="005B7C20">
        <w:rPr>
          <w:b/>
          <w:i w:val="0"/>
        </w:rPr>
        <w:t xml:space="preserve"> </w:t>
      </w:r>
      <w:r>
        <w:rPr>
          <w:b/>
          <w:i w:val="0"/>
        </w:rPr>
        <w:t>Aportes</w:t>
      </w:r>
      <w:r w:rsidRPr="005B7C20">
        <w:rPr>
          <w:b/>
          <w:i w:val="0"/>
        </w:rPr>
        <w:t>:</w:t>
      </w:r>
    </w:p>
    <w:p w:rsidR="004C7DF4" w:rsidRPr="004C7DF4" w:rsidRDefault="004C7DF4" w:rsidP="004C7DF4"/>
    <w:p w:rsidR="004C7DF4" w:rsidRDefault="004C7DF4" w:rsidP="004C7DF4">
      <w:pPr>
        <w:rPr>
          <w:b/>
        </w:rPr>
      </w:pPr>
      <w:r w:rsidRPr="004C7DF4">
        <w:rPr>
          <w:b/>
        </w:rPr>
        <w:t>GESTIONAR APORTE</w:t>
      </w:r>
    </w:p>
    <w:p w:rsidR="004C7DF4" w:rsidRDefault="004C7DF4" w:rsidP="004C7DF4">
      <w:pPr>
        <w:rPr>
          <w:b/>
        </w:rPr>
      </w:pPr>
    </w:p>
    <w:p w:rsidR="004C7DF4" w:rsidRPr="004C7DF4" w:rsidRDefault="004C7DF4" w:rsidP="004C7DF4">
      <w:pPr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33C1595A" wp14:editId="1B8D8EC4">
            <wp:extent cx="5943600" cy="3740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4C7DF4" w:rsidRDefault="004C7DF4" w:rsidP="005744CE">
      <w:pPr>
        <w:rPr>
          <w:b/>
        </w:rPr>
      </w:pPr>
    </w:p>
    <w:p w:rsidR="005744CE" w:rsidRPr="005744CE" w:rsidRDefault="005744CE" w:rsidP="005744CE">
      <w:pPr>
        <w:rPr>
          <w:b/>
        </w:rPr>
      </w:pPr>
      <w:r w:rsidRPr="005744CE">
        <w:rPr>
          <w:b/>
        </w:rPr>
        <w:lastRenderedPageBreak/>
        <w:t>PAGAR APORTE</w:t>
      </w:r>
    </w:p>
    <w:p w:rsidR="00BC475C" w:rsidRDefault="00BC475C" w:rsidP="00BC475C"/>
    <w:p w:rsidR="00BC475C" w:rsidRDefault="00BC475C" w:rsidP="00BC475C">
      <w:r>
        <w:rPr>
          <w:noProof/>
          <w:lang w:val="es-PE" w:eastAsia="es-PE"/>
        </w:rPr>
        <w:drawing>
          <wp:inline distT="0" distB="0" distL="0" distR="0" wp14:anchorId="2A5AB4D1" wp14:editId="7583DF4A">
            <wp:extent cx="5943600" cy="50393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C" w:rsidRPr="007C5581" w:rsidRDefault="004E3547" w:rsidP="004E3547">
      <w:pPr>
        <w:pStyle w:val="Ttulo3"/>
        <w:rPr>
          <w:b/>
          <w:i w:val="0"/>
        </w:rPr>
      </w:pPr>
      <w:r w:rsidRPr="007C5581">
        <w:rPr>
          <w:b/>
          <w:i w:val="0"/>
        </w:rPr>
        <w:lastRenderedPageBreak/>
        <w:t>GESTIONAR CLIENTE</w:t>
      </w:r>
    </w:p>
    <w:p w:rsidR="004E3547" w:rsidRDefault="004E3547" w:rsidP="00BC475C">
      <w:r>
        <w:rPr>
          <w:noProof/>
          <w:lang w:val="es-PE" w:eastAsia="es-PE"/>
        </w:rPr>
        <w:drawing>
          <wp:inline distT="0" distB="0" distL="0" distR="0" wp14:anchorId="539A876C" wp14:editId="1A51FCEA">
            <wp:extent cx="5943600" cy="36341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80" w:rsidRDefault="000E2F80" w:rsidP="00BC475C"/>
    <w:p w:rsidR="000E2F80" w:rsidRPr="00C005F1" w:rsidRDefault="00597664" w:rsidP="00BC475C">
      <w:pPr>
        <w:rPr>
          <w:rFonts w:ascii="Arial" w:hAnsi="Arial" w:cs="Arial"/>
          <w:b/>
          <w:sz w:val="22"/>
          <w:szCs w:val="22"/>
        </w:rPr>
      </w:pPr>
      <w:r w:rsidRPr="00C005F1">
        <w:rPr>
          <w:rFonts w:ascii="Arial" w:hAnsi="Arial" w:cs="Arial"/>
          <w:b/>
          <w:sz w:val="22"/>
          <w:szCs w:val="22"/>
        </w:rPr>
        <w:t>REGISTRAR</w:t>
      </w:r>
      <w:r w:rsidR="000E2F80" w:rsidRPr="00C005F1">
        <w:rPr>
          <w:rFonts w:ascii="Arial" w:hAnsi="Arial" w:cs="Arial"/>
          <w:b/>
          <w:sz w:val="22"/>
          <w:szCs w:val="22"/>
        </w:rPr>
        <w:t xml:space="preserve"> CLIENTE</w:t>
      </w:r>
    </w:p>
    <w:p w:rsidR="008F292D" w:rsidRPr="000E2F80" w:rsidRDefault="008F292D" w:rsidP="00BC475C">
      <w:pPr>
        <w:rPr>
          <w:b/>
        </w:rPr>
      </w:pPr>
    </w:p>
    <w:p w:rsidR="000E2F80" w:rsidRDefault="000E2F80" w:rsidP="00BC475C">
      <w:r>
        <w:rPr>
          <w:noProof/>
          <w:lang w:val="es-PE" w:eastAsia="es-PE"/>
        </w:rPr>
        <w:drawing>
          <wp:inline distT="0" distB="0" distL="0" distR="0" wp14:anchorId="23BB3CCF" wp14:editId="231340C1">
            <wp:extent cx="5943600" cy="35902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CE" w:rsidRPr="005744CE" w:rsidRDefault="005744CE" w:rsidP="005744CE"/>
    <w:p w:rsidR="00BC475C" w:rsidRDefault="00C005F1" w:rsidP="00BC475C">
      <w:pPr>
        <w:rPr>
          <w:rFonts w:ascii="Arial" w:hAnsi="Arial" w:cs="Arial"/>
          <w:b/>
          <w:sz w:val="22"/>
          <w:szCs w:val="22"/>
        </w:rPr>
      </w:pPr>
      <w:r w:rsidRPr="00C005F1">
        <w:rPr>
          <w:rFonts w:ascii="Arial" w:hAnsi="Arial" w:cs="Arial"/>
          <w:b/>
          <w:sz w:val="22"/>
          <w:szCs w:val="22"/>
        </w:rPr>
        <w:lastRenderedPageBreak/>
        <w:t>MODIFICAR CLIENTE:</w:t>
      </w:r>
    </w:p>
    <w:p w:rsidR="00BF3750" w:rsidRDefault="00BF3750" w:rsidP="00BC475C">
      <w:pPr>
        <w:rPr>
          <w:rFonts w:ascii="Arial" w:hAnsi="Arial" w:cs="Arial"/>
          <w:b/>
          <w:sz w:val="22"/>
          <w:szCs w:val="22"/>
        </w:rPr>
      </w:pPr>
    </w:p>
    <w:p w:rsidR="00BF3750" w:rsidRPr="00C005F1" w:rsidRDefault="00BF3750" w:rsidP="00BC475C">
      <w:pPr>
        <w:rPr>
          <w:rFonts w:ascii="Arial" w:hAnsi="Arial" w:cs="Arial"/>
          <w:b/>
          <w:sz w:val="22"/>
          <w:szCs w:val="22"/>
        </w:rPr>
      </w:pPr>
      <w:r>
        <w:rPr>
          <w:noProof/>
          <w:lang w:val="es-PE" w:eastAsia="es-PE"/>
        </w:rPr>
        <w:drawing>
          <wp:inline distT="0" distB="0" distL="0" distR="0" wp14:anchorId="5416F111" wp14:editId="287B38E1">
            <wp:extent cx="5943600" cy="36607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F1" w:rsidRPr="00C005F1" w:rsidRDefault="00C005F1" w:rsidP="00BC475C">
      <w:pPr>
        <w:rPr>
          <w:rFonts w:ascii="Arial" w:hAnsi="Arial" w:cs="Arial"/>
          <w:b/>
          <w:sz w:val="22"/>
          <w:szCs w:val="22"/>
        </w:rPr>
      </w:pPr>
    </w:p>
    <w:p w:rsidR="00C005F1" w:rsidRPr="00C005F1" w:rsidRDefault="00C005F1" w:rsidP="00BC475C">
      <w:pPr>
        <w:rPr>
          <w:rFonts w:ascii="Arial" w:hAnsi="Arial" w:cs="Arial"/>
          <w:b/>
          <w:sz w:val="22"/>
          <w:szCs w:val="22"/>
        </w:rPr>
      </w:pPr>
      <w:r w:rsidRPr="00C005F1">
        <w:rPr>
          <w:rFonts w:ascii="Arial" w:hAnsi="Arial" w:cs="Arial"/>
          <w:b/>
          <w:sz w:val="22"/>
          <w:szCs w:val="22"/>
        </w:rPr>
        <w:t xml:space="preserve">INHABILITAR CLIENTE: </w:t>
      </w:r>
    </w:p>
    <w:p w:rsidR="00BC475C" w:rsidRDefault="00BC475C" w:rsidP="00BC475C"/>
    <w:p w:rsidR="00DB6912" w:rsidRDefault="00DB6912" w:rsidP="00BC475C">
      <w:r>
        <w:rPr>
          <w:noProof/>
          <w:lang w:val="es-PE" w:eastAsia="es-PE"/>
        </w:rPr>
        <w:drawing>
          <wp:inline distT="0" distB="0" distL="0" distR="0" wp14:anchorId="4913AFA4" wp14:editId="28E598F5">
            <wp:extent cx="5943600" cy="3524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C" w:rsidRDefault="00BC475C" w:rsidP="00BC475C"/>
    <w:p w:rsidR="00BC475C" w:rsidRPr="00290BE3" w:rsidRDefault="00290BE3" w:rsidP="00BC475C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1" locked="0" layoutInCell="1" allowOverlap="1" wp14:anchorId="6859A22B" wp14:editId="51AF3DBC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943600" cy="2250440"/>
            <wp:effectExtent l="0" t="0" r="0" b="0"/>
            <wp:wrapTight wrapText="bothSides">
              <wp:wrapPolygon edited="0">
                <wp:start x="0" y="0"/>
                <wp:lineTo x="0" y="21393"/>
                <wp:lineTo x="21531" y="21393"/>
                <wp:lineTo x="21531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6912" w:rsidRPr="00290BE3">
        <w:rPr>
          <w:rFonts w:ascii="Arial" w:hAnsi="Arial" w:cs="Arial"/>
          <w:b/>
          <w:sz w:val="22"/>
          <w:lang w:val="es-PE"/>
        </w:rPr>
        <w:t>MENSAJE DE CONFIRMACION DE INHABILITAR A UN CLIENTE</w:t>
      </w:r>
    </w:p>
    <w:p w:rsidR="00BC475C" w:rsidRPr="00290BE3" w:rsidRDefault="00BC475C" w:rsidP="00BC475C">
      <w:pPr>
        <w:rPr>
          <w:lang w:val="es-PE"/>
        </w:rPr>
      </w:pPr>
    </w:p>
    <w:p w:rsidR="006D2A0B" w:rsidRPr="006D2A0B" w:rsidRDefault="0092436E" w:rsidP="006D2A0B">
      <w:pPr>
        <w:pStyle w:val="Ttulo3"/>
        <w:numPr>
          <w:ilvl w:val="2"/>
          <w:numId w:val="35"/>
        </w:numPr>
        <w:rPr>
          <w:b/>
          <w:i w:val="0"/>
        </w:rPr>
      </w:pPr>
      <w:r w:rsidRPr="006D2A0B">
        <w:rPr>
          <w:b/>
          <w:i w:val="0"/>
        </w:rPr>
        <w:t>GESTIONAR ALQUILER DE AMBIENTES:</w:t>
      </w:r>
    </w:p>
    <w:p w:rsidR="0092436E" w:rsidRPr="0092436E" w:rsidRDefault="0092436E" w:rsidP="0092436E"/>
    <w:p w:rsidR="0092436E" w:rsidRPr="0092436E" w:rsidRDefault="0092436E" w:rsidP="0092436E">
      <w:r>
        <w:rPr>
          <w:noProof/>
          <w:lang w:val="es-PE" w:eastAsia="es-PE"/>
        </w:rPr>
        <w:drawing>
          <wp:inline distT="0" distB="0" distL="0" distR="0" wp14:anchorId="7AB502CC" wp14:editId="2626161E">
            <wp:extent cx="5943600" cy="37515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B1" w:rsidRPr="00230593" w:rsidRDefault="00514CB1" w:rsidP="001E4144">
      <w:pPr>
        <w:rPr>
          <w:rFonts w:ascii="Arial" w:hAnsi="Arial" w:cs="Arial"/>
          <w:b/>
          <w:sz w:val="22"/>
          <w:szCs w:val="22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BC475C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  <w:r w:rsidRPr="00230593">
        <w:rPr>
          <w:rFonts w:ascii="Arial" w:hAnsi="Arial" w:cs="Arial"/>
          <w:b/>
          <w:sz w:val="22"/>
          <w:szCs w:val="22"/>
          <w:lang w:val="es-PE"/>
        </w:rPr>
        <w:lastRenderedPageBreak/>
        <w:t>REGISTRAR CONTRATO DE ALQUILER DE AUDITORIO</w:t>
      </w:r>
    </w:p>
    <w:p w:rsidR="00230593" w:rsidRDefault="00230593" w:rsidP="001E4144">
      <w:pPr>
        <w:rPr>
          <w:rFonts w:ascii="Arial" w:hAnsi="Arial" w:cs="Arial"/>
          <w:b/>
          <w:sz w:val="22"/>
          <w:szCs w:val="22"/>
          <w:lang w:val="es-PE"/>
        </w:rPr>
      </w:pPr>
    </w:p>
    <w:p w:rsidR="00BC475C" w:rsidRPr="00F11262" w:rsidRDefault="00D24C6A" w:rsidP="001E4144">
      <w:pPr>
        <w:rPr>
          <w:rFonts w:ascii="Arial" w:hAnsi="Arial" w:cs="Arial"/>
          <w:b/>
          <w:sz w:val="22"/>
          <w:szCs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2D80588" wp14:editId="79233305">
            <wp:extent cx="5026882" cy="360045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396" cy="36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2" w:rsidRPr="00230593" w:rsidRDefault="00F11262" w:rsidP="001E4144">
      <w:pPr>
        <w:rPr>
          <w:lang w:val="es-PE"/>
        </w:rPr>
      </w:pPr>
    </w:p>
    <w:p w:rsidR="00F11262" w:rsidRDefault="00F11262" w:rsidP="00F11262">
      <w:pPr>
        <w:rPr>
          <w:rFonts w:ascii="Arial" w:hAnsi="Arial" w:cs="Arial"/>
          <w:b/>
          <w:sz w:val="22"/>
          <w:szCs w:val="22"/>
          <w:lang w:val="es-PE"/>
        </w:rPr>
      </w:pPr>
      <w:r w:rsidRPr="00230593">
        <w:rPr>
          <w:rFonts w:ascii="Arial" w:hAnsi="Arial" w:cs="Arial"/>
          <w:b/>
          <w:sz w:val="22"/>
          <w:szCs w:val="22"/>
          <w:lang w:val="es-PE"/>
        </w:rPr>
        <w:t xml:space="preserve">REGISTRAR CONTRATO DE ALQUILER DE </w:t>
      </w:r>
      <w:r>
        <w:rPr>
          <w:rFonts w:ascii="Arial" w:hAnsi="Arial" w:cs="Arial"/>
          <w:b/>
          <w:sz w:val="22"/>
          <w:szCs w:val="22"/>
          <w:lang w:val="es-PE"/>
        </w:rPr>
        <w:t>OFICINA</w:t>
      </w:r>
    </w:p>
    <w:p w:rsidR="00BC475C" w:rsidRPr="00230593" w:rsidRDefault="00BC475C" w:rsidP="001E4144">
      <w:pPr>
        <w:rPr>
          <w:lang w:val="es-PE"/>
        </w:rPr>
      </w:pPr>
    </w:p>
    <w:p w:rsidR="00BC475C" w:rsidRPr="00230593" w:rsidRDefault="00097E93" w:rsidP="001E4144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50D8AF7" wp14:editId="5C3C31FC">
            <wp:extent cx="5153025" cy="37744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0987" cy="37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5C" w:rsidRDefault="00DC7528" w:rsidP="00DC7528">
      <w:pPr>
        <w:pStyle w:val="Ttulo3"/>
        <w:numPr>
          <w:ilvl w:val="2"/>
          <w:numId w:val="35"/>
        </w:numPr>
        <w:rPr>
          <w:b/>
          <w:i w:val="0"/>
          <w:sz w:val="22"/>
          <w:lang w:val="es-PE"/>
        </w:rPr>
      </w:pPr>
      <w:r w:rsidRPr="00DC7528">
        <w:rPr>
          <w:b/>
          <w:i w:val="0"/>
          <w:sz w:val="22"/>
          <w:lang w:val="es-PE"/>
        </w:rPr>
        <w:lastRenderedPageBreak/>
        <w:t>ENTREGAR BENEFICIOS MUTUALES:</w:t>
      </w:r>
    </w:p>
    <w:p w:rsidR="00DC7528" w:rsidRPr="00DC7528" w:rsidRDefault="00DC7528" w:rsidP="00DC7528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E4A2C34" wp14:editId="4209C5B7">
            <wp:extent cx="5943600" cy="42678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28" w:rsidRPr="00230593" w:rsidRDefault="00DC7528" w:rsidP="001E4144">
      <w:pPr>
        <w:rPr>
          <w:lang w:val="es-PE"/>
        </w:rPr>
      </w:pPr>
    </w:p>
    <w:p w:rsidR="00BC475C" w:rsidRPr="00E72ABE" w:rsidRDefault="00E72ABE" w:rsidP="00E72ABE">
      <w:pPr>
        <w:pStyle w:val="Ttulo3"/>
        <w:numPr>
          <w:ilvl w:val="2"/>
          <w:numId w:val="35"/>
        </w:numPr>
        <w:rPr>
          <w:b/>
          <w:i w:val="0"/>
          <w:sz w:val="22"/>
          <w:lang w:val="es-PE"/>
        </w:rPr>
      </w:pPr>
      <w:r w:rsidRPr="00E72ABE">
        <w:rPr>
          <w:b/>
          <w:i w:val="0"/>
          <w:sz w:val="22"/>
          <w:lang w:val="es-PE"/>
        </w:rPr>
        <w:lastRenderedPageBreak/>
        <w:t>GESTIONAR CATEGORIA</w:t>
      </w:r>
    </w:p>
    <w:p w:rsidR="00E72ABE" w:rsidRDefault="00E72ABE" w:rsidP="001E4144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B46F95A" wp14:editId="67651C4B">
            <wp:extent cx="5943600" cy="36595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6A" w:rsidRDefault="00D24C6A" w:rsidP="001E4144">
      <w:pPr>
        <w:rPr>
          <w:lang w:val="es-PE"/>
        </w:rPr>
      </w:pPr>
    </w:p>
    <w:p w:rsidR="00D24C6A" w:rsidRDefault="007C7873" w:rsidP="001E4144">
      <w:pPr>
        <w:rPr>
          <w:rFonts w:ascii="Arial" w:hAnsi="Arial" w:cs="Arial"/>
          <w:b/>
          <w:sz w:val="22"/>
          <w:lang w:val="es-PE"/>
        </w:rPr>
      </w:pPr>
      <w:r w:rsidRPr="007C7873">
        <w:rPr>
          <w:rFonts w:ascii="Arial" w:hAnsi="Arial" w:cs="Arial"/>
          <w:b/>
          <w:sz w:val="22"/>
          <w:lang w:val="es-PE"/>
        </w:rPr>
        <w:t>REGISTRAR CATEGORIA</w:t>
      </w:r>
    </w:p>
    <w:p w:rsidR="007C7873" w:rsidRDefault="007C7873" w:rsidP="001E4144">
      <w:pPr>
        <w:rPr>
          <w:rFonts w:ascii="Arial" w:hAnsi="Arial" w:cs="Arial"/>
          <w:b/>
          <w:sz w:val="22"/>
          <w:lang w:val="es-PE"/>
        </w:rPr>
      </w:pPr>
    </w:p>
    <w:p w:rsidR="007C7873" w:rsidRDefault="007C7873" w:rsidP="001E4144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0DF89EA" wp14:editId="590E159B">
            <wp:extent cx="5943600" cy="3796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73" w:rsidRDefault="007C7873" w:rsidP="001E4144">
      <w:pPr>
        <w:rPr>
          <w:rFonts w:ascii="Arial" w:hAnsi="Arial" w:cs="Arial"/>
          <w:b/>
          <w:sz w:val="22"/>
          <w:lang w:val="es-PE"/>
        </w:rPr>
      </w:pPr>
      <w:r w:rsidRPr="007C7873">
        <w:rPr>
          <w:rFonts w:ascii="Arial" w:hAnsi="Arial" w:cs="Arial"/>
          <w:b/>
          <w:sz w:val="22"/>
          <w:lang w:val="es-PE"/>
        </w:rPr>
        <w:lastRenderedPageBreak/>
        <w:t>MODIFICAR CATEGORIA</w:t>
      </w:r>
    </w:p>
    <w:p w:rsidR="007C7873" w:rsidRDefault="005524BE" w:rsidP="001E4144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7587F817" wp14:editId="3C310E4E">
            <wp:extent cx="5943600" cy="36620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73" w:rsidRPr="007C7873" w:rsidRDefault="007C7873" w:rsidP="001E4144">
      <w:pPr>
        <w:rPr>
          <w:rFonts w:ascii="Arial" w:hAnsi="Arial" w:cs="Arial"/>
          <w:b/>
          <w:sz w:val="22"/>
          <w:lang w:val="es-PE"/>
        </w:rPr>
      </w:pPr>
    </w:p>
    <w:p w:rsidR="007C7873" w:rsidRDefault="007C7873" w:rsidP="001E4144">
      <w:pPr>
        <w:rPr>
          <w:rFonts w:ascii="Arial" w:hAnsi="Arial" w:cs="Arial"/>
          <w:b/>
          <w:sz w:val="22"/>
          <w:lang w:val="es-PE"/>
        </w:rPr>
      </w:pPr>
      <w:r w:rsidRPr="007C7873">
        <w:rPr>
          <w:rFonts w:ascii="Arial" w:hAnsi="Arial" w:cs="Arial"/>
          <w:b/>
          <w:sz w:val="22"/>
          <w:lang w:val="es-PE"/>
        </w:rPr>
        <w:t>INHABILITAR CATEGORIA</w:t>
      </w:r>
    </w:p>
    <w:p w:rsidR="005524BE" w:rsidRPr="007C7873" w:rsidRDefault="007C6BD5" w:rsidP="001E4144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53E5F7B" wp14:editId="764D9DFD">
            <wp:extent cx="5943600" cy="36360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73" w:rsidRDefault="007C7873" w:rsidP="001E4144">
      <w:pPr>
        <w:rPr>
          <w:lang w:val="es-PE"/>
        </w:rPr>
      </w:pPr>
    </w:p>
    <w:p w:rsidR="00D24C6A" w:rsidRPr="00230593" w:rsidRDefault="00D24C6A" w:rsidP="001E4144">
      <w:pPr>
        <w:rPr>
          <w:lang w:val="es-PE"/>
        </w:rPr>
      </w:pPr>
    </w:p>
    <w:p w:rsidR="009E79A4" w:rsidRDefault="009E79A4" w:rsidP="009E79A4">
      <w:pPr>
        <w:pStyle w:val="Ttulo3"/>
        <w:numPr>
          <w:ilvl w:val="2"/>
          <w:numId w:val="35"/>
        </w:numPr>
        <w:rPr>
          <w:b/>
          <w:i w:val="0"/>
          <w:sz w:val="22"/>
          <w:lang w:val="es-PE"/>
        </w:rPr>
      </w:pPr>
      <w:r w:rsidRPr="009E79A4">
        <w:rPr>
          <w:b/>
          <w:i w:val="0"/>
          <w:sz w:val="22"/>
          <w:lang w:val="es-PE"/>
        </w:rPr>
        <w:lastRenderedPageBreak/>
        <w:t>GESTIONAR DISPENSA</w:t>
      </w:r>
    </w:p>
    <w:p w:rsidR="00EC3DF6" w:rsidRDefault="00EC3DF6" w:rsidP="00EC3DF6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C19694D" wp14:editId="2EC81077">
            <wp:extent cx="5943600" cy="35852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F6" w:rsidRDefault="00EC3DF6" w:rsidP="00EC3DF6">
      <w:pPr>
        <w:rPr>
          <w:lang w:val="es-PE"/>
        </w:rPr>
      </w:pPr>
    </w:p>
    <w:p w:rsidR="00EC3DF6" w:rsidRDefault="00EC3DF6" w:rsidP="00EC3DF6">
      <w:pPr>
        <w:rPr>
          <w:lang w:val="es-PE"/>
        </w:rPr>
      </w:pPr>
    </w:p>
    <w:p w:rsidR="00FA20E9" w:rsidRDefault="00FA20E9" w:rsidP="00FA20E9">
      <w:pPr>
        <w:rPr>
          <w:rFonts w:ascii="Arial" w:hAnsi="Arial" w:cs="Arial"/>
          <w:b/>
          <w:sz w:val="22"/>
          <w:lang w:val="es-PE"/>
        </w:rPr>
      </w:pPr>
      <w:r w:rsidRPr="00FA20E9">
        <w:rPr>
          <w:rFonts w:ascii="Arial" w:hAnsi="Arial" w:cs="Arial"/>
          <w:b/>
          <w:sz w:val="22"/>
          <w:lang w:val="es-PE"/>
        </w:rPr>
        <w:t>REGISTRAR DISPENSA</w:t>
      </w:r>
    </w:p>
    <w:p w:rsidR="00BD73EA" w:rsidRDefault="00BD73EA" w:rsidP="00FA20E9">
      <w:pPr>
        <w:rPr>
          <w:rFonts w:ascii="Arial" w:hAnsi="Arial" w:cs="Arial"/>
          <w:b/>
          <w:sz w:val="22"/>
          <w:lang w:val="es-PE"/>
        </w:rPr>
      </w:pPr>
    </w:p>
    <w:p w:rsidR="00BD73EA" w:rsidRPr="00FA20E9" w:rsidRDefault="00EC3DF6" w:rsidP="00FA20E9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0A6523B" wp14:editId="1EB0E8D9">
            <wp:extent cx="5943600" cy="36080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E9" w:rsidRPr="00FA20E9" w:rsidRDefault="00FA20E9" w:rsidP="00FA20E9">
      <w:pPr>
        <w:rPr>
          <w:rFonts w:ascii="Arial" w:hAnsi="Arial" w:cs="Arial"/>
          <w:b/>
          <w:sz w:val="22"/>
          <w:lang w:val="es-PE"/>
        </w:rPr>
      </w:pPr>
      <w:r w:rsidRPr="00FA20E9">
        <w:rPr>
          <w:rFonts w:ascii="Arial" w:hAnsi="Arial" w:cs="Arial"/>
          <w:b/>
          <w:sz w:val="22"/>
          <w:lang w:val="es-PE"/>
        </w:rPr>
        <w:lastRenderedPageBreak/>
        <w:t>MODIFICAR DISPENSA</w:t>
      </w:r>
    </w:p>
    <w:p w:rsidR="00BD73EA" w:rsidRDefault="00A26EB7" w:rsidP="00FA20E9">
      <w:pPr>
        <w:rPr>
          <w:rFonts w:ascii="Arial" w:hAnsi="Arial" w:cs="Arial"/>
          <w:b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4DF55F7A" wp14:editId="5652E69D">
            <wp:extent cx="5943600" cy="36195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EA" w:rsidRDefault="00BD73EA" w:rsidP="00FA20E9">
      <w:pPr>
        <w:rPr>
          <w:rFonts w:ascii="Arial" w:hAnsi="Arial" w:cs="Arial"/>
          <w:b/>
          <w:sz w:val="22"/>
          <w:lang w:val="es-PE"/>
        </w:rPr>
      </w:pPr>
    </w:p>
    <w:p w:rsidR="00FA20E9" w:rsidRPr="00FA20E9" w:rsidRDefault="00FA20E9" w:rsidP="00FA20E9">
      <w:pPr>
        <w:rPr>
          <w:rFonts w:ascii="Arial" w:hAnsi="Arial" w:cs="Arial"/>
          <w:b/>
          <w:sz w:val="22"/>
          <w:lang w:val="es-PE"/>
        </w:rPr>
      </w:pPr>
      <w:r w:rsidRPr="00FA20E9">
        <w:rPr>
          <w:rFonts w:ascii="Arial" w:hAnsi="Arial" w:cs="Arial"/>
          <w:b/>
          <w:sz w:val="22"/>
          <w:lang w:val="es-PE"/>
        </w:rPr>
        <w:t>INHABILITAR DISPENSA</w:t>
      </w:r>
    </w:p>
    <w:p w:rsidR="00FA20E9" w:rsidRPr="00FA20E9" w:rsidRDefault="00A26EB7" w:rsidP="00FA20E9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425C271" wp14:editId="20292BD7">
            <wp:extent cx="5943600" cy="36468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81" w:rsidRPr="00E40EA4" w:rsidRDefault="003A364C" w:rsidP="00394B81">
      <w:pPr>
        <w:pStyle w:val="Ttulo3"/>
        <w:rPr>
          <w:rFonts w:cs="Arial"/>
          <w:b/>
          <w:i w:val="0"/>
          <w:sz w:val="22"/>
          <w:szCs w:val="22"/>
        </w:rPr>
      </w:pPr>
      <w:r w:rsidRPr="00E40EA4">
        <w:rPr>
          <w:rFonts w:cs="Arial"/>
          <w:b/>
          <w:i w:val="0"/>
          <w:sz w:val="22"/>
          <w:szCs w:val="22"/>
        </w:rPr>
        <w:lastRenderedPageBreak/>
        <w:t>Colores Utilizados:</w:t>
      </w:r>
      <w:r w:rsidR="00394B81" w:rsidRPr="00E40EA4">
        <w:rPr>
          <w:rFonts w:cs="Arial"/>
          <w:b/>
          <w:i w:val="0"/>
          <w:sz w:val="22"/>
          <w:szCs w:val="22"/>
        </w:rPr>
        <w:t xml:space="preserve"> </w:t>
      </w:r>
    </w:p>
    <w:p w:rsidR="00394B81" w:rsidRPr="003A364C" w:rsidRDefault="003A364C" w:rsidP="003A364C">
      <w:pPr>
        <w:pStyle w:val="InfoBlue"/>
        <w:numPr>
          <w:ilvl w:val="0"/>
          <w:numId w:val="0"/>
        </w:numPr>
        <w:ind w:left="1080"/>
      </w:pPr>
      <w:r w:rsidRPr="003A364C">
        <w:t>La Sociedad Auxilio Mutuo Obrero tiene sus colores definidos que vienen a ser el azul con blanco; tambi</w:t>
      </w:r>
      <w:r>
        <w:t>én cuenta con su insignia que lo identifica.</w:t>
      </w:r>
    </w:p>
    <w:p w:rsidR="00394B81" w:rsidRPr="00B21FC7" w:rsidRDefault="00BA3788" w:rsidP="00394B81">
      <w:pPr>
        <w:pStyle w:val="Ttulo3"/>
        <w:rPr>
          <w:rFonts w:cs="Arial"/>
          <w:b/>
          <w:i w:val="0"/>
          <w:sz w:val="22"/>
          <w:szCs w:val="22"/>
          <w:lang w:val="es-PE"/>
        </w:rPr>
      </w:pPr>
      <w:r>
        <w:rPr>
          <w:rFonts w:cs="Arial"/>
          <w:b/>
          <w:i w:val="0"/>
          <w:sz w:val="22"/>
          <w:szCs w:val="22"/>
          <w:lang w:val="es-PE"/>
        </w:rPr>
        <w:t>Diseño y Requisitos</w:t>
      </w:r>
      <w:r w:rsidR="00B8709F" w:rsidRPr="00B21FC7">
        <w:rPr>
          <w:rFonts w:cs="Arial"/>
          <w:b/>
          <w:i w:val="0"/>
          <w:sz w:val="22"/>
          <w:szCs w:val="22"/>
          <w:lang w:val="es-PE"/>
        </w:rPr>
        <w:t xml:space="preserve"> de Navegación</w:t>
      </w:r>
    </w:p>
    <w:p w:rsidR="00394B81" w:rsidRPr="00797D33" w:rsidRDefault="009F3CB4" w:rsidP="00394B81">
      <w:pPr>
        <w:pStyle w:val="Ttulo3"/>
        <w:rPr>
          <w:rFonts w:cs="Arial"/>
          <w:b/>
          <w:i w:val="0"/>
          <w:sz w:val="22"/>
          <w:szCs w:val="22"/>
        </w:rPr>
      </w:pPr>
      <w:r>
        <w:rPr>
          <w:rFonts w:cs="Arial"/>
          <w:b/>
          <w:i w:val="0"/>
          <w:sz w:val="22"/>
          <w:szCs w:val="22"/>
        </w:rPr>
        <w:t>Consistencia</w:t>
      </w:r>
    </w:p>
    <w:p w:rsidR="00394B81" w:rsidRDefault="003970EA" w:rsidP="00031E89">
      <w:pPr>
        <w:pStyle w:val="Ttulo3"/>
        <w:rPr>
          <w:rFonts w:cs="Arial"/>
          <w:b/>
          <w:i w:val="0"/>
          <w:sz w:val="22"/>
          <w:szCs w:val="22"/>
          <w:lang w:val="es-PE"/>
        </w:rPr>
      </w:pPr>
      <w:r w:rsidRPr="003970EA">
        <w:rPr>
          <w:rFonts w:cs="Arial"/>
          <w:b/>
          <w:i w:val="0"/>
          <w:sz w:val="22"/>
          <w:szCs w:val="22"/>
          <w:lang w:val="es-PE"/>
        </w:rPr>
        <w:t xml:space="preserve">Personalización de Usuarios y </w:t>
      </w:r>
      <w:r w:rsidR="00031E89">
        <w:rPr>
          <w:rFonts w:cs="Arial"/>
          <w:b/>
          <w:i w:val="0"/>
          <w:sz w:val="22"/>
          <w:szCs w:val="22"/>
          <w:lang w:val="es-PE"/>
        </w:rPr>
        <w:t>requisito</w:t>
      </w:r>
      <w:r w:rsidRPr="00031E89">
        <w:rPr>
          <w:rFonts w:cs="Arial"/>
          <w:b/>
          <w:i w:val="0"/>
          <w:sz w:val="22"/>
          <w:szCs w:val="22"/>
          <w:lang w:val="es-PE"/>
        </w:rPr>
        <w:t>s de personalización</w:t>
      </w:r>
    </w:p>
    <w:p w:rsidR="00F4108E" w:rsidRDefault="00041B1F" w:rsidP="00D64010">
      <w:pPr>
        <w:pStyle w:val="InfoBlue"/>
      </w:pPr>
      <w:r>
        <w:t>Al momento de querer inhabilitar a un Socio el sistema automáticamente debe mostrar un mensaje de confirmación</w:t>
      </w:r>
      <w:r w:rsidR="00C31045">
        <w:t>.</w:t>
      </w:r>
    </w:p>
    <w:p w:rsidR="00041B1F" w:rsidRDefault="00041B1F" w:rsidP="00F4108E">
      <w:pPr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8720" behindDoc="1" locked="0" layoutInCell="1" allowOverlap="1" wp14:anchorId="5818330F" wp14:editId="336BB3FF">
            <wp:simplePos x="0" y="0"/>
            <wp:positionH relativeFrom="column">
              <wp:posOffset>742950</wp:posOffset>
            </wp:positionH>
            <wp:positionV relativeFrom="paragraph">
              <wp:posOffset>102870</wp:posOffset>
            </wp:positionV>
            <wp:extent cx="350520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483" y="21263"/>
                <wp:lineTo x="21483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B1F" w:rsidRDefault="00041B1F" w:rsidP="00F4108E">
      <w:pPr>
        <w:rPr>
          <w:lang w:val="es-PE"/>
        </w:rPr>
      </w:pPr>
    </w:p>
    <w:p w:rsidR="00041B1F" w:rsidRDefault="00041B1F" w:rsidP="00F4108E">
      <w:pPr>
        <w:rPr>
          <w:lang w:val="es-PE"/>
        </w:rPr>
      </w:pPr>
    </w:p>
    <w:p w:rsidR="00041B1F" w:rsidRDefault="00041B1F" w:rsidP="00F4108E">
      <w:pPr>
        <w:rPr>
          <w:lang w:val="es-PE"/>
        </w:rPr>
      </w:pPr>
    </w:p>
    <w:p w:rsidR="00041B1F" w:rsidRDefault="00041B1F" w:rsidP="00F4108E">
      <w:pPr>
        <w:rPr>
          <w:lang w:val="es-PE"/>
        </w:rPr>
      </w:pPr>
    </w:p>
    <w:p w:rsidR="00041B1F" w:rsidRDefault="00041B1F" w:rsidP="00F4108E">
      <w:pPr>
        <w:rPr>
          <w:lang w:val="es-PE"/>
        </w:rPr>
      </w:pPr>
    </w:p>
    <w:p w:rsidR="00041B1F" w:rsidRDefault="00041B1F" w:rsidP="00F4108E">
      <w:pPr>
        <w:rPr>
          <w:lang w:val="es-PE"/>
        </w:rPr>
      </w:pPr>
    </w:p>
    <w:p w:rsidR="00041B1F" w:rsidRPr="00F4108E" w:rsidRDefault="00041B1F" w:rsidP="00F4108E">
      <w:pPr>
        <w:rPr>
          <w:lang w:val="es-PE"/>
        </w:rPr>
      </w:pPr>
    </w:p>
    <w:p w:rsidR="00F4108E" w:rsidRDefault="00F4108E" w:rsidP="00F4108E">
      <w:pPr>
        <w:ind w:left="720"/>
        <w:rPr>
          <w:lang w:val="es-PE"/>
        </w:rPr>
      </w:pPr>
    </w:p>
    <w:p w:rsidR="00D64010" w:rsidRDefault="00D64010" w:rsidP="00D64010">
      <w:pPr>
        <w:pStyle w:val="InfoBlue"/>
      </w:pPr>
      <w:r>
        <w:t xml:space="preserve">Al momento de querer inhabilitar a un </w:t>
      </w:r>
      <w:r w:rsidR="0051621E">
        <w:t>Cliente</w:t>
      </w:r>
      <w:r>
        <w:t xml:space="preserve"> el sistema automáticamente debe mostrar un mensaje de confirmación</w:t>
      </w:r>
      <w:r w:rsidR="00C31045">
        <w:t>.</w:t>
      </w:r>
    </w:p>
    <w:p w:rsidR="0051621E" w:rsidRDefault="0051621E" w:rsidP="0051621E">
      <w:pPr>
        <w:pStyle w:val="Textoindependiente"/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3175</wp:posOffset>
            </wp:positionV>
            <wp:extent cx="366712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44" y="21333"/>
                <wp:lineTo x="21544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621E" w:rsidRDefault="0051621E" w:rsidP="0051621E">
      <w:pPr>
        <w:pStyle w:val="Textoindependiente"/>
        <w:rPr>
          <w:lang w:val="es-PE"/>
        </w:rPr>
      </w:pPr>
    </w:p>
    <w:p w:rsidR="0051621E" w:rsidRDefault="0051621E" w:rsidP="0051621E">
      <w:pPr>
        <w:pStyle w:val="Textoindependiente"/>
        <w:rPr>
          <w:lang w:val="es-PE"/>
        </w:rPr>
      </w:pPr>
    </w:p>
    <w:p w:rsidR="0051621E" w:rsidRDefault="0051621E" w:rsidP="0051621E">
      <w:pPr>
        <w:pStyle w:val="Textoindependiente"/>
        <w:rPr>
          <w:lang w:val="es-PE"/>
        </w:rPr>
      </w:pPr>
    </w:p>
    <w:p w:rsidR="0051621E" w:rsidRDefault="0051621E" w:rsidP="0051621E">
      <w:pPr>
        <w:pStyle w:val="Textoindependiente"/>
        <w:rPr>
          <w:lang w:val="es-PE"/>
        </w:rPr>
      </w:pPr>
    </w:p>
    <w:p w:rsidR="0051621E" w:rsidRDefault="0051621E" w:rsidP="0051621E">
      <w:pPr>
        <w:pStyle w:val="Textoindependiente"/>
        <w:rPr>
          <w:lang w:val="es-PE"/>
        </w:rPr>
      </w:pPr>
    </w:p>
    <w:p w:rsidR="0051621E" w:rsidRPr="0051621E" w:rsidRDefault="0051621E" w:rsidP="0051621E">
      <w:pPr>
        <w:pStyle w:val="Textoindependiente"/>
        <w:rPr>
          <w:lang w:val="es-PE"/>
        </w:rPr>
      </w:pPr>
    </w:p>
    <w:p w:rsidR="00394B81" w:rsidRPr="008A2F4F" w:rsidRDefault="00394B81" w:rsidP="00394B81">
      <w:pPr>
        <w:pStyle w:val="Ttulo2"/>
        <w:rPr>
          <w:rFonts w:cs="Arial"/>
          <w:sz w:val="22"/>
          <w:szCs w:val="22"/>
          <w:lang w:val="es-PE"/>
        </w:rPr>
      </w:pPr>
      <w:bookmarkStart w:id="3" w:name="_Toc492960772"/>
      <w:r w:rsidRPr="008A2F4F">
        <w:rPr>
          <w:rFonts w:cs="Arial"/>
          <w:sz w:val="22"/>
          <w:szCs w:val="22"/>
          <w:lang w:val="es-PE"/>
        </w:rPr>
        <w:t>Interfaces</w:t>
      </w:r>
      <w:bookmarkEnd w:id="3"/>
      <w:r w:rsidR="008A2F4F" w:rsidRPr="008A2F4F">
        <w:rPr>
          <w:rFonts w:cs="Arial"/>
          <w:sz w:val="22"/>
          <w:szCs w:val="22"/>
          <w:lang w:val="es-PE"/>
        </w:rPr>
        <w:t xml:space="preserve"> con sistemas ex</w:t>
      </w:r>
      <w:r w:rsidR="008A2F4F">
        <w:rPr>
          <w:rFonts w:cs="Arial"/>
          <w:sz w:val="22"/>
          <w:szCs w:val="22"/>
          <w:lang w:val="es-PE"/>
        </w:rPr>
        <w:t>ternos o dispositivos</w:t>
      </w:r>
    </w:p>
    <w:p w:rsidR="00394B81" w:rsidRDefault="00D227AF" w:rsidP="00394B81">
      <w:pPr>
        <w:pStyle w:val="Ttulo3"/>
        <w:rPr>
          <w:rFonts w:cs="Arial"/>
          <w:b/>
          <w:i w:val="0"/>
          <w:sz w:val="22"/>
          <w:szCs w:val="22"/>
        </w:rPr>
      </w:pPr>
      <w:r>
        <w:rPr>
          <w:rFonts w:cs="Arial"/>
          <w:b/>
          <w:i w:val="0"/>
          <w:sz w:val="22"/>
          <w:szCs w:val="22"/>
        </w:rPr>
        <w:t>Interfaces de Software</w:t>
      </w:r>
    </w:p>
    <w:p w:rsidR="00804F24" w:rsidRPr="00AB61EE" w:rsidRDefault="001F7EDB" w:rsidP="001F7EDB">
      <w:pPr>
        <w:pStyle w:val="Prrafodelista"/>
        <w:widowControl/>
        <w:numPr>
          <w:ilvl w:val="0"/>
          <w:numId w:val="36"/>
        </w:numPr>
        <w:tabs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AB61EE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Utilización de UNITY para inyección de dependencias</w:t>
      </w:r>
      <w:bookmarkStart w:id="4" w:name="h.k1pqqyc164oq" w:colFirst="0" w:colLast="0"/>
      <w:bookmarkEnd w:id="4"/>
    </w:p>
    <w:p w:rsidR="00804F24" w:rsidRPr="00AB61EE" w:rsidRDefault="001F7EDB" w:rsidP="001F7EDB">
      <w:pPr>
        <w:pStyle w:val="Prrafodelista"/>
        <w:widowControl/>
        <w:numPr>
          <w:ilvl w:val="0"/>
          <w:numId w:val="36"/>
        </w:numPr>
        <w:tabs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AB61EE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Consumo de datos a través de Servicios Json</w:t>
      </w:r>
      <w:bookmarkStart w:id="5" w:name="h.ql0xk7t7fp0a" w:colFirst="0" w:colLast="0"/>
      <w:bookmarkEnd w:id="5"/>
    </w:p>
    <w:p w:rsidR="00804F24" w:rsidRPr="00AB61EE" w:rsidRDefault="001F7EDB" w:rsidP="001F7EDB">
      <w:pPr>
        <w:pStyle w:val="Prrafodelista"/>
        <w:widowControl/>
        <w:numPr>
          <w:ilvl w:val="0"/>
          <w:numId w:val="36"/>
        </w:numPr>
        <w:tabs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AB61EE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Utilización de Entity Framework para conexión a dados</w:t>
      </w:r>
    </w:p>
    <w:p w:rsidR="001F7EDB" w:rsidRPr="00AB61EE" w:rsidRDefault="001F7EDB" w:rsidP="001F7EDB">
      <w:pPr>
        <w:pStyle w:val="Prrafodelista"/>
        <w:widowControl/>
        <w:numPr>
          <w:ilvl w:val="0"/>
          <w:numId w:val="36"/>
        </w:numPr>
        <w:tabs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AB61EE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Utilización de BootsTrap para la parte visual de la página web</w:t>
      </w:r>
    </w:p>
    <w:p w:rsidR="001F7EDB" w:rsidRPr="001F7EDB" w:rsidRDefault="001F7EDB" w:rsidP="001F7EDB">
      <w:pPr>
        <w:pStyle w:val="Textoindependiente"/>
        <w:rPr>
          <w:lang w:val="es-PE"/>
        </w:rPr>
      </w:pPr>
    </w:p>
    <w:p w:rsidR="00394B81" w:rsidRPr="00130654" w:rsidRDefault="00F2069B" w:rsidP="00394B81">
      <w:pPr>
        <w:pStyle w:val="Ttulo3"/>
        <w:rPr>
          <w:rFonts w:cs="Arial"/>
          <w:b/>
          <w:i w:val="0"/>
          <w:sz w:val="22"/>
          <w:szCs w:val="22"/>
        </w:rPr>
      </w:pPr>
      <w:r>
        <w:rPr>
          <w:rFonts w:cs="Arial"/>
          <w:b/>
          <w:i w:val="0"/>
          <w:sz w:val="22"/>
          <w:szCs w:val="22"/>
        </w:rPr>
        <w:t>Interfaces de Hardware</w:t>
      </w:r>
    </w:p>
    <w:p w:rsidR="00AB61EE" w:rsidRPr="00AB61EE" w:rsidRDefault="00AB61EE" w:rsidP="00AB61EE">
      <w:pPr>
        <w:pStyle w:val="Prrafodelista"/>
        <w:widowControl/>
        <w:numPr>
          <w:ilvl w:val="0"/>
          <w:numId w:val="37"/>
        </w:numPr>
        <w:tabs>
          <w:tab w:val="left" w:pos="540"/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AB61EE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Utilización de un servidor para el almacenamiento de datos</w:t>
      </w:r>
      <w:bookmarkStart w:id="6" w:name="h.bd9g5ld45c5e" w:colFirst="0" w:colLast="0"/>
      <w:bookmarkEnd w:id="6"/>
    </w:p>
    <w:p w:rsidR="00AB61EE" w:rsidRPr="00AB61EE" w:rsidRDefault="00AB61EE" w:rsidP="00AB61EE">
      <w:pPr>
        <w:pStyle w:val="Prrafodelista"/>
        <w:widowControl/>
        <w:numPr>
          <w:ilvl w:val="0"/>
          <w:numId w:val="37"/>
        </w:numPr>
        <w:tabs>
          <w:tab w:val="left" w:pos="540"/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AB61EE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Consumo de datos vía servicios</w:t>
      </w:r>
    </w:p>
    <w:p w:rsidR="00AB61EE" w:rsidRPr="0029352F" w:rsidRDefault="00AB61EE" w:rsidP="0029352F">
      <w:pPr>
        <w:pStyle w:val="Prrafodelista"/>
        <w:widowControl/>
        <w:numPr>
          <w:ilvl w:val="0"/>
          <w:numId w:val="37"/>
        </w:numPr>
        <w:tabs>
          <w:tab w:val="left" w:pos="540"/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AB61EE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Conexión red local</w:t>
      </w:r>
    </w:p>
    <w:p w:rsidR="00394B81" w:rsidRPr="00130654" w:rsidRDefault="00B30906" w:rsidP="00394B81">
      <w:pPr>
        <w:pStyle w:val="Ttulo3"/>
        <w:rPr>
          <w:rFonts w:cs="Arial"/>
          <w:b/>
          <w:i w:val="0"/>
          <w:sz w:val="22"/>
          <w:szCs w:val="22"/>
        </w:rPr>
      </w:pPr>
      <w:r>
        <w:rPr>
          <w:rFonts w:cs="Arial"/>
          <w:b/>
          <w:i w:val="0"/>
          <w:sz w:val="22"/>
          <w:szCs w:val="22"/>
        </w:rPr>
        <w:t>Interfaces de Comunicación</w:t>
      </w:r>
    </w:p>
    <w:p w:rsidR="00D90B9C" w:rsidRPr="00D90B9C" w:rsidRDefault="00D90B9C" w:rsidP="00D90B9C">
      <w:pPr>
        <w:pStyle w:val="Prrafodelista"/>
        <w:widowControl/>
        <w:numPr>
          <w:ilvl w:val="0"/>
          <w:numId w:val="38"/>
        </w:numPr>
        <w:tabs>
          <w:tab w:val="left" w:pos="540"/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D90B9C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Utilización de servicios para la comunicación del servidor-página web, servidor-api móvil</w:t>
      </w:r>
    </w:p>
    <w:p w:rsidR="00D90B9C" w:rsidRPr="00D90B9C" w:rsidRDefault="00D90B9C" w:rsidP="00D90B9C">
      <w:pPr>
        <w:pStyle w:val="Prrafodelista"/>
        <w:widowControl/>
        <w:numPr>
          <w:ilvl w:val="0"/>
          <w:numId w:val="38"/>
        </w:numPr>
        <w:tabs>
          <w:tab w:val="left" w:pos="540"/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D90B9C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Utilización de interfaces, como buenas prácticas para la comunicación entre la data y los servicios.</w:t>
      </w:r>
    </w:p>
    <w:p w:rsidR="00D90B9C" w:rsidRDefault="00D90B9C" w:rsidP="00D90B9C">
      <w:pPr>
        <w:pStyle w:val="Prrafodelista"/>
        <w:widowControl/>
        <w:numPr>
          <w:ilvl w:val="0"/>
          <w:numId w:val="38"/>
        </w:numPr>
        <w:tabs>
          <w:tab w:val="left" w:pos="540"/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D90B9C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lastRenderedPageBreak/>
        <w:t>Utilización de interfaces, como buenas prácticas para la comunicación entre los servicios y la presentación.</w:t>
      </w:r>
    </w:p>
    <w:p w:rsidR="00860E60" w:rsidRPr="00D90B9C" w:rsidRDefault="00860E60" w:rsidP="00860E60">
      <w:pPr>
        <w:pStyle w:val="Prrafodelista"/>
        <w:widowControl/>
        <w:tabs>
          <w:tab w:val="left" w:pos="540"/>
          <w:tab w:val="left" w:pos="1260"/>
        </w:tabs>
        <w:spacing w:line="240" w:lineRule="auto"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</w:p>
    <w:p w:rsidR="008645FB" w:rsidRPr="00DD5799" w:rsidRDefault="000D6859" w:rsidP="008645FB">
      <w:pPr>
        <w:pStyle w:val="Ttulo1"/>
        <w:rPr>
          <w:rFonts w:cs="Arial"/>
          <w:sz w:val="22"/>
          <w:szCs w:val="22"/>
          <w:lang w:val="es-PE"/>
        </w:rPr>
      </w:pPr>
      <w:r w:rsidRPr="00DD5799">
        <w:rPr>
          <w:rFonts w:cs="Arial"/>
          <w:sz w:val="22"/>
          <w:szCs w:val="22"/>
          <w:lang w:val="es-PE"/>
        </w:rPr>
        <w:t>Reglas de Negocio</w:t>
      </w:r>
    </w:p>
    <w:p w:rsidR="008645FB" w:rsidRPr="00663FF2" w:rsidRDefault="00CB084A" w:rsidP="008645FB">
      <w:pPr>
        <w:pStyle w:val="Ttulo2"/>
        <w:rPr>
          <w:rFonts w:cs="Arial"/>
          <w:sz w:val="22"/>
          <w:szCs w:val="22"/>
          <w:lang w:val="es-PE"/>
        </w:rPr>
      </w:pPr>
      <w:r w:rsidRPr="00663FF2">
        <w:rPr>
          <w:rFonts w:cs="Arial"/>
          <w:sz w:val="22"/>
          <w:szCs w:val="22"/>
          <w:lang w:val="es-PE"/>
        </w:rPr>
        <w:t>&lt;Reglas de Negocio de acuerdo a cada módulo</w:t>
      </w:r>
      <w:r w:rsidR="008645FB" w:rsidRPr="00663FF2">
        <w:rPr>
          <w:rFonts w:cs="Arial"/>
          <w:sz w:val="22"/>
          <w:szCs w:val="22"/>
          <w:lang w:val="es-PE"/>
        </w:rPr>
        <w:t>&gt;</w:t>
      </w:r>
    </w:p>
    <w:p w:rsidR="008645FB" w:rsidRPr="00DD5799" w:rsidRDefault="00B84EE9" w:rsidP="008645FB">
      <w:pPr>
        <w:pStyle w:val="Ttulo3"/>
        <w:rPr>
          <w:rFonts w:cs="Arial"/>
          <w:b/>
          <w:i w:val="0"/>
          <w:sz w:val="22"/>
          <w:szCs w:val="22"/>
          <w:lang w:val="es-PE"/>
        </w:rPr>
      </w:pPr>
      <w:r>
        <w:rPr>
          <w:rFonts w:cs="Arial"/>
          <w:b/>
          <w:i w:val="0"/>
          <w:sz w:val="22"/>
          <w:szCs w:val="22"/>
          <w:lang w:val="es-PE"/>
        </w:rPr>
        <w:t>Administrar Socios</w:t>
      </w:r>
    </w:p>
    <w:p w:rsidR="009D3AA1" w:rsidRPr="00663FF2" w:rsidRDefault="009D3AA1" w:rsidP="009D3AA1">
      <w:pPr>
        <w:ind w:firstLine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Regla N° 1: Para poder registrarse como Socio debe ser mayor de edad.</w:t>
      </w:r>
    </w:p>
    <w:p w:rsidR="009D3AA1" w:rsidRPr="00663FF2" w:rsidRDefault="009D3AA1" w:rsidP="009D3AA1">
      <w:pPr>
        <w:ind w:left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Regla N° 2: El Socio aporta mensualmente de acuerdo a la categoría a la que corresponde.</w:t>
      </w:r>
    </w:p>
    <w:p w:rsidR="009D3AA1" w:rsidRDefault="009D3AA1" w:rsidP="009D3AA1">
      <w:pPr>
        <w:ind w:left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Regla N° 3: El Socio cuando desea alquilar un local solo paga el 50 % del monto establecido.</w:t>
      </w:r>
    </w:p>
    <w:p w:rsidR="007135FD" w:rsidRPr="00663FF2" w:rsidRDefault="007135FD" w:rsidP="007135FD">
      <w:pPr>
        <w:ind w:firstLine="720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Regla N° 4</w:t>
      </w:r>
      <w:r w:rsidRPr="00663FF2">
        <w:rPr>
          <w:rFonts w:ascii="Arial" w:hAnsi="Arial" w:cs="Arial"/>
          <w:sz w:val="22"/>
          <w:szCs w:val="22"/>
          <w:lang w:val="es-PE"/>
        </w:rPr>
        <w:t>: El Socio al momento de registrarse debe nombrar su heredero.</w:t>
      </w:r>
    </w:p>
    <w:p w:rsidR="00345884" w:rsidRPr="00663FF2" w:rsidRDefault="00345884" w:rsidP="00345884">
      <w:pPr>
        <w:rPr>
          <w:rFonts w:ascii="Arial" w:hAnsi="Arial" w:cs="Arial"/>
          <w:b/>
          <w:sz w:val="22"/>
          <w:szCs w:val="22"/>
          <w:lang w:val="es-PE"/>
        </w:rPr>
      </w:pPr>
    </w:p>
    <w:p w:rsidR="006E0BCF" w:rsidRDefault="00B84EE9" w:rsidP="006E0BCF">
      <w:pPr>
        <w:pStyle w:val="Ttulo3"/>
        <w:rPr>
          <w:rFonts w:cs="Arial"/>
          <w:b/>
          <w:i w:val="0"/>
          <w:sz w:val="22"/>
          <w:szCs w:val="22"/>
        </w:rPr>
      </w:pPr>
      <w:r>
        <w:rPr>
          <w:rFonts w:cs="Arial"/>
          <w:b/>
          <w:i w:val="0"/>
          <w:sz w:val="22"/>
          <w:szCs w:val="22"/>
        </w:rPr>
        <w:t>Administrar Ambientes</w:t>
      </w:r>
    </w:p>
    <w:p w:rsidR="009D3AA1" w:rsidRDefault="009D3AA1" w:rsidP="009D3AA1"/>
    <w:p w:rsidR="009D3AA1" w:rsidRPr="009D3AA1" w:rsidRDefault="009D3AA1" w:rsidP="007135FD">
      <w:pPr>
        <w:ind w:firstLine="720"/>
        <w:rPr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>Regla N° 1: Para solicitar el alquiler del local el cliente debe ser mayor de edad.</w:t>
      </w:r>
    </w:p>
    <w:p w:rsidR="007135FD" w:rsidRPr="00663FF2" w:rsidRDefault="007135FD" w:rsidP="007135FD">
      <w:pPr>
        <w:ind w:left="720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Regla N° 2</w:t>
      </w:r>
      <w:r w:rsidRPr="00663FF2">
        <w:rPr>
          <w:rFonts w:ascii="Arial" w:hAnsi="Arial" w:cs="Arial"/>
          <w:sz w:val="22"/>
          <w:szCs w:val="22"/>
          <w:lang w:val="es-PE"/>
        </w:rPr>
        <w:t>: El Cliente/Socio que deseen alquilar el local deben de dar una garantía al momento de alquilar el local.</w:t>
      </w:r>
    </w:p>
    <w:p w:rsidR="007135FD" w:rsidRPr="00663FF2" w:rsidRDefault="007135FD" w:rsidP="007135FD">
      <w:pPr>
        <w:ind w:left="720"/>
        <w:rPr>
          <w:rFonts w:ascii="Arial" w:hAnsi="Arial" w:cs="Arial"/>
          <w:sz w:val="22"/>
          <w:szCs w:val="22"/>
          <w:lang w:val="es-PE"/>
        </w:rPr>
      </w:pPr>
      <w:r w:rsidRPr="00663FF2">
        <w:rPr>
          <w:rFonts w:ascii="Arial" w:hAnsi="Arial" w:cs="Arial"/>
          <w:sz w:val="22"/>
          <w:szCs w:val="22"/>
          <w:lang w:val="es-PE"/>
        </w:rPr>
        <w:t xml:space="preserve">Regla N° </w:t>
      </w:r>
      <w:r>
        <w:rPr>
          <w:rFonts w:ascii="Arial" w:hAnsi="Arial" w:cs="Arial"/>
          <w:sz w:val="22"/>
          <w:szCs w:val="22"/>
          <w:lang w:val="es-PE"/>
        </w:rPr>
        <w:t>3</w:t>
      </w:r>
      <w:r w:rsidRPr="00663FF2">
        <w:rPr>
          <w:rFonts w:ascii="Arial" w:hAnsi="Arial" w:cs="Arial"/>
          <w:sz w:val="22"/>
          <w:szCs w:val="22"/>
          <w:lang w:val="es-PE"/>
        </w:rPr>
        <w:t xml:space="preserve">: La garantía será entregada al Cliente/Socio sino se ocasionó ningún perjuicio dentro del local. </w:t>
      </w:r>
    </w:p>
    <w:p w:rsidR="007135FD" w:rsidRPr="00663FF2" w:rsidRDefault="007135FD" w:rsidP="007135FD">
      <w:pPr>
        <w:ind w:firstLine="720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Regla N° 4</w:t>
      </w:r>
      <w:r w:rsidRPr="00663FF2">
        <w:rPr>
          <w:rFonts w:ascii="Arial" w:hAnsi="Arial" w:cs="Arial"/>
          <w:sz w:val="22"/>
          <w:szCs w:val="22"/>
          <w:lang w:val="es-PE"/>
        </w:rPr>
        <w:t xml:space="preserve">: La persona que solicita alquiler de ambientes debe ser mayor de edad. </w:t>
      </w:r>
    </w:p>
    <w:p w:rsidR="0099197A" w:rsidRPr="00663FF2" w:rsidRDefault="0099197A" w:rsidP="0099197A">
      <w:pPr>
        <w:rPr>
          <w:rFonts w:ascii="Arial" w:hAnsi="Arial" w:cs="Arial"/>
          <w:sz w:val="22"/>
          <w:szCs w:val="22"/>
          <w:lang w:val="es-PE"/>
        </w:rPr>
      </w:pPr>
    </w:p>
    <w:p w:rsidR="00D95381" w:rsidRPr="00663FF2" w:rsidRDefault="00E23B51" w:rsidP="00D95381">
      <w:pPr>
        <w:pStyle w:val="Ttulo1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Restricciones del Sistema</w:t>
      </w:r>
    </w:p>
    <w:p w:rsidR="00F134A9" w:rsidRPr="00663FF2" w:rsidRDefault="00F134A9" w:rsidP="00F134A9">
      <w:pPr>
        <w:pStyle w:val="Textoindependiente"/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Esta sección contiene las restricciones que se tendrán que tener en cuenta al momento de diseñar e instalar el producto final.</w:t>
      </w:r>
    </w:p>
    <w:p w:rsidR="003529EE" w:rsidRPr="00663FF2" w:rsidRDefault="003529EE" w:rsidP="003529EE">
      <w:pPr>
        <w:pStyle w:val="Ttulo2"/>
        <w:rPr>
          <w:rFonts w:cs="Arial"/>
          <w:sz w:val="22"/>
          <w:szCs w:val="22"/>
          <w:lang w:val="es-ES_tradnl"/>
        </w:rPr>
      </w:pPr>
      <w:r w:rsidRPr="00663FF2">
        <w:rPr>
          <w:rFonts w:cs="Arial"/>
          <w:sz w:val="22"/>
          <w:szCs w:val="22"/>
          <w:lang w:val="es-ES_tradnl"/>
        </w:rPr>
        <w:t>Restricciones Generales</w:t>
      </w:r>
    </w:p>
    <w:p w:rsidR="003529EE" w:rsidRPr="00663FF2" w:rsidRDefault="003529EE" w:rsidP="003529EE">
      <w:pPr>
        <w:pStyle w:val="InfoBlue"/>
      </w:pPr>
      <w:r w:rsidRPr="00663FF2">
        <w:rPr>
          <w:lang w:val="es-ES_tradnl"/>
        </w:rPr>
        <w:t>El software trabajará sobre la infraestructura hardware mínimo establecido:</w:t>
      </w:r>
    </w:p>
    <w:p w:rsidR="003529EE" w:rsidRPr="00663FF2" w:rsidRDefault="003529EE" w:rsidP="003529EE">
      <w:pPr>
        <w:pStyle w:val="Textoindependiente"/>
        <w:numPr>
          <w:ilvl w:val="0"/>
          <w:numId w:val="31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Procesador Pentium III</w:t>
      </w:r>
    </w:p>
    <w:p w:rsidR="003529EE" w:rsidRPr="00663FF2" w:rsidRDefault="003529EE" w:rsidP="003529EE">
      <w:pPr>
        <w:pStyle w:val="Textoindependiente"/>
        <w:numPr>
          <w:ilvl w:val="0"/>
          <w:numId w:val="31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128 MB de memoria RAM.</w:t>
      </w:r>
    </w:p>
    <w:p w:rsidR="003529EE" w:rsidRPr="00663FF2" w:rsidRDefault="003529EE" w:rsidP="003529EE">
      <w:pPr>
        <w:pStyle w:val="Textoindependiente"/>
        <w:numPr>
          <w:ilvl w:val="0"/>
          <w:numId w:val="31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Disco duro de 10 GB.</w:t>
      </w:r>
    </w:p>
    <w:p w:rsidR="00F134A9" w:rsidRPr="00663FF2" w:rsidRDefault="00F134A9" w:rsidP="00F134A9">
      <w:pPr>
        <w:rPr>
          <w:rFonts w:ascii="Arial" w:hAnsi="Arial" w:cs="Arial"/>
          <w:sz w:val="22"/>
          <w:szCs w:val="22"/>
          <w:lang w:val="es-ES_tradnl"/>
        </w:rPr>
      </w:pPr>
    </w:p>
    <w:p w:rsidR="007646EE" w:rsidRPr="00663FF2" w:rsidRDefault="007646EE" w:rsidP="00E00302">
      <w:pPr>
        <w:pStyle w:val="InfoBlue"/>
        <w:ind w:left="1440"/>
      </w:pPr>
      <w:r w:rsidRPr="00663FF2">
        <w:t>El Sistema Gestor SAMOC usará</w:t>
      </w:r>
      <w:r w:rsidR="00E00302">
        <w:t xml:space="preserve"> el motor de Base de Datos de </w:t>
      </w:r>
      <w:r w:rsidRPr="00663FF2">
        <w:t>SQL, se podrá utilizar la versión Express, la cual no tiene costo por licenciamiento.</w:t>
      </w:r>
    </w:p>
    <w:p w:rsidR="004E0451" w:rsidRPr="00663FF2" w:rsidRDefault="008678B8" w:rsidP="003529EE">
      <w:pPr>
        <w:pStyle w:val="InfoBlue"/>
        <w:rPr>
          <w:lang w:val="es-ES_tradnl"/>
        </w:rPr>
      </w:pPr>
      <w:r w:rsidRPr="00663FF2">
        <w:rPr>
          <w:lang w:val="es-ES_tradnl"/>
        </w:rPr>
        <w:t>Para la implementación del sistema se h</w:t>
      </w:r>
      <w:r w:rsidR="00E00302">
        <w:rPr>
          <w:lang w:val="es-ES_tradnl"/>
        </w:rPr>
        <w:t xml:space="preserve">arán uso de las herramientas C# y </w:t>
      </w:r>
      <w:r w:rsidRPr="00663FF2">
        <w:rPr>
          <w:lang w:val="es-ES_tradnl"/>
        </w:rPr>
        <w:t>SQL operará sobre el sistema operativo Windows 7.</w:t>
      </w:r>
    </w:p>
    <w:p w:rsidR="008678B8" w:rsidRPr="00663FF2" w:rsidRDefault="008678B8" w:rsidP="008678B8">
      <w:pPr>
        <w:pStyle w:val="InfoBlue"/>
      </w:pPr>
      <w:r w:rsidRPr="00663FF2">
        <w:t>Los requerimientos de rendimiento señalados en el documento de visión serán considerados como parte de la arquitectura del sistema a implementar.</w:t>
      </w:r>
    </w:p>
    <w:p w:rsidR="0031751E" w:rsidRPr="00663FF2" w:rsidRDefault="0031751E" w:rsidP="0031751E">
      <w:pPr>
        <w:rPr>
          <w:rFonts w:ascii="Arial" w:hAnsi="Arial" w:cs="Arial"/>
          <w:sz w:val="22"/>
          <w:szCs w:val="22"/>
          <w:lang w:val="es-PE"/>
        </w:rPr>
      </w:pPr>
    </w:p>
    <w:p w:rsidR="001229FF" w:rsidRPr="00663FF2" w:rsidRDefault="003711FE" w:rsidP="005A7A45">
      <w:pPr>
        <w:pStyle w:val="Ttulo1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Cumplimiento del Sistema</w:t>
      </w:r>
    </w:p>
    <w:p w:rsidR="001229FF" w:rsidRPr="00663FF2" w:rsidRDefault="00280E61" w:rsidP="001229FF">
      <w:pPr>
        <w:pStyle w:val="Ttulo2"/>
        <w:rPr>
          <w:rFonts w:cs="Arial"/>
          <w:sz w:val="22"/>
          <w:szCs w:val="22"/>
        </w:rPr>
      </w:pPr>
      <w:r w:rsidRPr="00663FF2">
        <w:rPr>
          <w:rFonts w:cs="Arial"/>
          <w:sz w:val="22"/>
          <w:szCs w:val="22"/>
        </w:rPr>
        <w:t>Requerimientos de Licencia</w:t>
      </w:r>
    </w:p>
    <w:p w:rsidR="004D5FDB" w:rsidRPr="004D5FDB" w:rsidRDefault="004D5FDB" w:rsidP="004D5FDB">
      <w:pPr>
        <w:widowControl/>
        <w:tabs>
          <w:tab w:val="left" w:pos="540"/>
          <w:tab w:val="left" w:pos="1260"/>
        </w:tabs>
        <w:spacing w:line="240" w:lineRule="auto"/>
        <w:contextualSpacing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 w:rsidRPr="004D5FDB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ab/>
      </w:r>
      <w:r w:rsidRPr="004D5FDB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Licencia de Windows para usar como servidor</w:t>
      </w:r>
    </w:p>
    <w:p w:rsidR="00E814B9" w:rsidRPr="00663FF2" w:rsidRDefault="00E814B9" w:rsidP="004D5FDB">
      <w:pPr>
        <w:pStyle w:val="InfoBlue"/>
        <w:numPr>
          <w:ilvl w:val="0"/>
          <w:numId w:val="0"/>
        </w:numPr>
        <w:ind w:left="1080"/>
      </w:pPr>
    </w:p>
    <w:p w:rsidR="001229FF" w:rsidRPr="00663FF2" w:rsidRDefault="00EB6289" w:rsidP="006C6F1C">
      <w:pPr>
        <w:pStyle w:val="Ttulo2"/>
        <w:rPr>
          <w:rFonts w:cs="Arial"/>
          <w:sz w:val="22"/>
          <w:szCs w:val="22"/>
          <w:lang w:val="es-PE"/>
        </w:rPr>
      </w:pPr>
      <w:r w:rsidRPr="00663FF2">
        <w:rPr>
          <w:rFonts w:cs="Arial"/>
          <w:sz w:val="22"/>
          <w:szCs w:val="22"/>
          <w:lang w:val="es-PE"/>
        </w:rPr>
        <w:lastRenderedPageBreak/>
        <w:t>Notificaciones Legales</w:t>
      </w:r>
      <w:r w:rsidR="006C6F1C" w:rsidRPr="00663FF2">
        <w:rPr>
          <w:rFonts w:cs="Arial"/>
          <w:sz w:val="22"/>
          <w:szCs w:val="22"/>
          <w:lang w:val="es-PE"/>
        </w:rPr>
        <w:t>, Derechos de autor, y otros avisos</w:t>
      </w:r>
    </w:p>
    <w:p w:rsidR="00A83787" w:rsidRPr="00A83787" w:rsidRDefault="00A83787" w:rsidP="00A83787">
      <w:pPr>
        <w:widowControl/>
        <w:tabs>
          <w:tab w:val="left" w:pos="540"/>
          <w:tab w:val="left" w:pos="1260"/>
        </w:tabs>
        <w:spacing w:line="240" w:lineRule="auto"/>
        <w:contextualSpacing/>
        <w:rPr>
          <w:rFonts w:ascii="Arial" w:hAnsi="Arial" w:cs="Arial"/>
          <w:color w:val="212121"/>
          <w:sz w:val="22"/>
          <w:szCs w:val="22"/>
          <w:highlight w:val="white"/>
          <w:lang w:val="es-ES"/>
        </w:rPr>
      </w:pPr>
      <w:r>
        <w:rPr>
          <w:color w:val="212121"/>
          <w:sz w:val="24"/>
          <w:szCs w:val="24"/>
          <w:highlight w:val="white"/>
          <w:lang w:val="es-ES"/>
        </w:rPr>
        <w:tab/>
      </w:r>
      <w:r w:rsidRPr="00A83787">
        <w:rPr>
          <w:rFonts w:ascii="Arial" w:hAnsi="Arial" w:cs="Arial"/>
          <w:color w:val="212121"/>
          <w:sz w:val="22"/>
          <w:szCs w:val="22"/>
          <w:highlight w:val="white"/>
          <w:lang w:val="es-ES"/>
        </w:rPr>
        <w:t>El logo de la empresa se encuentra totalmente libre de problemas.</w:t>
      </w:r>
    </w:p>
    <w:p w:rsidR="00EB6289" w:rsidRPr="00A83787" w:rsidRDefault="00EB6289" w:rsidP="00A83787">
      <w:pPr>
        <w:pStyle w:val="InfoBlue"/>
        <w:numPr>
          <w:ilvl w:val="0"/>
          <w:numId w:val="0"/>
        </w:numPr>
        <w:ind w:left="1080" w:hanging="360"/>
        <w:rPr>
          <w:lang w:val="es-ES"/>
        </w:rPr>
      </w:pPr>
    </w:p>
    <w:p w:rsidR="001229FF" w:rsidRPr="00663FF2" w:rsidRDefault="008575EF" w:rsidP="001229FF">
      <w:pPr>
        <w:pStyle w:val="Ttulo2"/>
        <w:rPr>
          <w:rFonts w:cs="Arial"/>
          <w:sz w:val="22"/>
          <w:szCs w:val="22"/>
        </w:rPr>
      </w:pPr>
      <w:bookmarkStart w:id="7" w:name="_GoBack"/>
      <w:bookmarkEnd w:id="7"/>
      <w:r w:rsidRPr="00663FF2">
        <w:rPr>
          <w:rFonts w:cs="Arial"/>
          <w:sz w:val="22"/>
          <w:szCs w:val="22"/>
        </w:rPr>
        <w:t>Estándares</w:t>
      </w:r>
      <w:r w:rsidR="006C6F1C" w:rsidRPr="00663FF2">
        <w:rPr>
          <w:rFonts w:cs="Arial"/>
          <w:sz w:val="22"/>
          <w:szCs w:val="22"/>
        </w:rPr>
        <w:t xml:space="preserve"> Aplicables</w:t>
      </w:r>
    </w:p>
    <w:p w:rsidR="001229FF" w:rsidRPr="00663FF2" w:rsidRDefault="00E814B9" w:rsidP="003529EE">
      <w:pPr>
        <w:pStyle w:val="InfoBlue"/>
      </w:pPr>
      <w:r w:rsidRPr="00663FF2">
        <w:t>OpenUp</w:t>
      </w:r>
    </w:p>
    <w:p w:rsidR="00E814B9" w:rsidRPr="00663FF2" w:rsidRDefault="00E814B9" w:rsidP="00E814B9">
      <w:pPr>
        <w:pStyle w:val="InfoBlue"/>
      </w:pPr>
      <w:r w:rsidRPr="00663FF2">
        <w:t>XML</w:t>
      </w:r>
    </w:p>
    <w:p w:rsidR="00E814B9" w:rsidRPr="00663FF2" w:rsidRDefault="00E814B9" w:rsidP="00B5683C">
      <w:pPr>
        <w:pStyle w:val="InfoBlue"/>
      </w:pPr>
      <w:r w:rsidRPr="00663FF2">
        <w:t>PHP</w:t>
      </w:r>
    </w:p>
    <w:p w:rsidR="000F6699" w:rsidRPr="00663FF2" w:rsidRDefault="00285D8E" w:rsidP="000F6699">
      <w:pPr>
        <w:pStyle w:val="Ttulo1"/>
        <w:rPr>
          <w:rFonts w:cs="Arial"/>
          <w:sz w:val="22"/>
          <w:szCs w:val="22"/>
          <w:lang w:val="es-PE"/>
        </w:rPr>
      </w:pPr>
      <w:r w:rsidRPr="00663FF2">
        <w:rPr>
          <w:rFonts w:cs="Arial"/>
          <w:sz w:val="22"/>
          <w:szCs w:val="22"/>
          <w:lang w:val="es-PE"/>
        </w:rPr>
        <w:t>Documentación del Sistema</w:t>
      </w:r>
    </w:p>
    <w:p w:rsidR="00E05461" w:rsidRPr="00663FF2" w:rsidRDefault="00E05461" w:rsidP="00E05461">
      <w:pPr>
        <w:pStyle w:val="Textoindependiente"/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Esta sección describe todos los documentos que serán empleados por los usuarios del sistema.</w:t>
      </w:r>
    </w:p>
    <w:p w:rsidR="00E05461" w:rsidRPr="00663FF2" w:rsidRDefault="00E05461" w:rsidP="00E05461">
      <w:pPr>
        <w:pStyle w:val="Textoindependiente"/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b/>
          <w:sz w:val="22"/>
          <w:szCs w:val="22"/>
          <w:lang w:val="es-ES_tradnl"/>
        </w:rPr>
        <w:t xml:space="preserve">Manual de Usuario: </w:t>
      </w:r>
      <w:r w:rsidRPr="00663FF2">
        <w:rPr>
          <w:rFonts w:ascii="Arial" w:hAnsi="Arial" w:cs="Arial"/>
          <w:sz w:val="22"/>
          <w:szCs w:val="22"/>
          <w:lang w:val="es-ES_tradnl"/>
        </w:rPr>
        <w:t>El manual de usuario debe contener la descripción general del sistema. Adicionalmente, el manual debe contener:</w:t>
      </w:r>
    </w:p>
    <w:p w:rsidR="00E05461" w:rsidRPr="00663FF2" w:rsidRDefault="00E05461" w:rsidP="00E05461">
      <w:pPr>
        <w:pStyle w:val="Textoindependiente"/>
        <w:numPr>
          <w:ilvl w:val="0"/>
          <w:numId w:val="32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Descripción de los usuarios del sistema.</w:t>
      </w:r>
    </w:p>
    <w:p w:rsidR="00E05461" w:rsidRPr="00663FF2" w:rsidRDefault="00E05461" w:rsidP="00E05461">
      <w:pPr>
        <w:pStyle w:val="Textoindependiente"/>
        <w:numPr>
          <w:ilvl w:val="0"/>
          <w:numId w:val="32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Descripción del sistema.</w:t>
      </w:r>
    </w:p>
    <w:p w:rsidR="00E05461" w:rsidRPr="00663FF2" w:rsidRDefault="00E05461" w:rsidP="00E05461">
      <w:pPr>
        <w:pStyle w:val="Textoindependiente"/>
        <w:numPr>
          <w:ilvl w:val="0"/>
          <w:numId w:val="32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Documento de guía para el cliente.</w:t>
      </w:r>
    </w:p>
    <w:p w:rsidR="00AC1DB1" w:rsidRPr="00663FF2" w:rsidRDefault="00AC1DB1" w:rsidP="00AC1DB1">
      <w:pPr>
        <w:pStyle w:val="Ttulo2"/>
        <w:rPr>
          <w:rFonts w:cs="Arial"/>
          <w:sz w:val="22"/>
          <w:szCs w:val="22"/>
          <w:lang w:val="es-ES_tradnl"/>
        </w:rPr>
      </w:pPr>
      <w:r w:rsidRPr="00663FF2">
        <w:rPr>
          <w:rFonts w:cs="Arial"/>
          <w:sz w:val="22"/>
          <w:szCs w:val="22"/>
          <w:lang w:val="es-ES_tradnl"/>
        </w:rPr>
        <w:t>Guías de Instalación y Configuración</w:t>
      </w:r>
    </w:p>
    <w:p w:rsidR="00AC1DB1" w:rsidRPr="00663FF2" w:rsidRDefault="00AC1DB1" w:rsidP="00AC1DB1">
      <w:pPr>
        <w:pStyle w:val="Textoindependiente"/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 xml:space="preserve">La guía de instalación para el servidor de componentes y Base de datos incluirá: </w:t>
      </w:r>
    </w:p>
    <w:p w:rsidR="00AC1DB1" w:rsidRPr="00663FF2" w:rsidRDefault="00AC1DB1" w:rsidP="00AC1DB1">
      <w:pPr>
        <w:pStyle w:val="Textoindependiente"/>
        <w:numPr>
          <w:ilvl w:val="0"/>
          <w:numId w:val="33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Requerimientos mínimos del Sistema (Hardware y Software).</w:t>
      </w:r>
    </w:p>
    <w:p w:rsidR="00AC1DB1" w:rsidRPr="00663FF2" w:rsidRDefault="00AC1DB1" w:rsidP="00AC1DB1">
      <w:pPr>
        <w:pStyle w:val="Textoindependiente"/>
        <w:jc w:val="both"/>
        <w:rPr>
          <w:rFonts w:ascii="Arial" w:hAnsi="Arial" w:cs="Arial"/>
          <w:sz w:val="22"/>
          <w:szCs w:val="22"/>
          <w:lang w:val="es-ES_tradnl" w:eastAsia="es-ES"/>
        </w:rPr>
      </w:pPr>
      <w:r w:rsidRPr="00663FF2">
        <w:rPr>
          <w:rFonts w:ascii="Arial" w:hAnsi="Arial" w:cs="Arial"/>
          <w:sz w:val="22"/>
          <w:szCs w:val="22"/>
          <w:lang w:val="es-ES_tradnl" w:eastAsia="es-ES"/>
        </w:rPr>
        <w:t>Adicionalmente, se proporcionarán los medios para:</w:t>
      </w:r>
    </w:p>
    <w:p w:rsidR="00AC1DB1" w:rsidRPr="00663FF2" w:rsidRDefault="00AC1DB1" w:rsidP="00AC1DB1">
      <w:pPr>
        <w:pStyle w:val="Textoindependiente"/>
        <w:numPr>
          <w:ilvl w:val="0"/>
          <w:numId w:val="34"/>
        </w:numPr>
        <w:jc w:val="both"/>
        <w:rPr>
          <w:rFonts w:ascii="Arial" w:hAnsi="Arial" w:cs="Arial"/>
          <w:sz w:val="22"/>
          <w:szCs w:val="22"/>
          <w:lang w:val="es-ES_tradnl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Mantenimiento del sistema.</w:t>
      </w:r>
    </w:p>
    <w:p w:rsidR="00AC1DB1" w:rsidRPr="00663FF2" w:rsidRDefault="00AC1DB1" w:rsidP="00AC1DB1">
      <w:pPr>
        <w:pStyle w:val="Textoindependiente"/>
        <w:numPr>
          <w:ilvl w:val="0"/>
          <w:numId w:val="34"/>
        </w:numPr>
        <w:jc w:val="both"/>
        <w:rPr>
          <w:rFonts w:ascii="Arial" w:hAnsi="Arial" w:cs="Arial"/>
          <w:sz w:val="22"/>
          <w:szCs w:val="22"/>
          <w:lang w:val="es-ES_tradnl" w:eastAsia="es-ES"/>
        </w:rPr>
      </w:pPr>
      <w:r w:rsidRPr="00663FF2">
        <w:rPr>
          <w:rFonts w:ascii="Arial" w:hAnsi="Arial" w:cs="Arial"/>
          <w:sz w:val="22"/>
          <w:szCs w:val="22"/>
          <w:lang w:val="es-ES_tradnl"/>
        </w:rPr>
        <w:t>Soporte técnico.</w:t>
      </w:r>
    </w:p>
    <w:p w:rsidR="00AC1DB1" w:rsidRPr="00AC1DB1" w:rsidRDefault="00AC1DB1" w:rsidP="00AC1DB1">
      <w:pPr>
        <w:rPr>
          <w:lang w:val="es-ES_tradnl"/>
        </w:rPr>
      </w:pPr>
    </w:p>
    <w:p w:rsidR="00E05461" w:rsidRPr="005923FE" w:rsidRDefault="00E05461" w:rsidP="00E05461">
      <w:pPr>
        <w:pStyle w:val="Textoindependiente"/>
        <w:jc w:val="both"/>
        <w:rPr>
          <w:rFonts w:ascii="Arial" w:hAnsi="Arial" w:cs="Arial"/>
          <w:lang w:val="es-ES_tradnl"/>
        </w:rPr>
      </w:pPr>
    </w:p>
    <w:p w:rsidR="00E05461" w:rsidRPr="00E05461" w:rsidRDefault="00E05461" w:rsidP="00E05461">
      <w:pPr>
        <w:pStyle w:val="Textoindependiente"/>
        <w:jc w:val="both"/>
        <w:rPr>
          <w:rFonts w:ascii="Arial" w:hAnsi="Arial" w:cs="Arial"/>
          <w:b/>
          <w:sz w:val="22"/>
          <w:lang w:val="es-ES_tradnl"/>
        </w:rPr>
      </w:pPr>
    </w:p>
    <w:p w:rsidR="003A48D7" w:rsidRPr="00E05461" w:rsidRDefault="003A48D7" w:rsidP="00E05461">
      <w:pPr>
        <w:pStyle w:val="InfoBlue"/>
        <w:numPr>
          <w:ilvl w:val="0"/>
          <w:numId w:val="0"/>
        </w:numPr>
        <w:ind w:left="1080"/>
        <w:rPr>
          <w:lang w:val="es-ES_tradnl"/>
        </w:rPr>
      </w:pPr>
    </w:p>
    <w:p w:rsidR="006259DD" w:rsidRPr="00E05461" w:rsidRDefault="006259DD" w:rsidP="006259DD">
      <w:pPr>
        <w:rPr>
          <w:lang w:val="es-PE"/>
        </w:rPr>
      </w:pPr>
    </w:p>
    <w:sectPr w:rsidR="006259DD" w:rsidRPr="00E05461">
      <w:headerReference w:type="default" r:id="rId36"/>
      <w:footerReference w:type="default" r:id="rId37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6102" w:rsidRDefault="00656102">
      <w:r>
        <w:separator/>
      </w:r>
    </w:p>
  </w:endnote>
  <w:endnote w:type="continuationSeparator" w:id="0">
    <w:p w:rsidR="00656102" w:rsidRDefault="00656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97D33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97D33" w:rsidRDefault="00797D33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97D33" w:rsidRDefault="00797D33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&lt;Company Name&gt;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053F4C">
            <w:rPr>
              <w:noProof/>
            </w:rPr>
            <w:t>2015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97D33" w:rsidRDefault="00797D33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2B6B5A">
            <w:rPr>
              <w:rStyle w:val="Nmerodepgina"/>
              <w:noProof/>
            </w:rPr>
            <w:t>18</w:t>
          </w:r>
          <w:r>
            <w:rPr>
              <w:rStyle w:val="Nmerodepgina"/>
            </w:rPr>
            <w:fldChar w:fldCharType="end"/>
          </w:r>
        </w:p>
      </w:tc>
    </w:tr>
  </w:tbl>
  <w:p w:rsidR="00797D33" w:rsidRDefault="00797D3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6102" w:rsidRDefault="00656102">
      <w:r>
        <w:separator/>
      </w:r>
    </w:p>
  </w:footnote>
  <w:footnote w:type="continuationSeparator" w:id="0">
    <w:p w:rsidR="00656102" w:rsidRDefault="006561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97D33">
      <w:tc>
        <w:tcPr>
          <w:tcW w:w="6379" w:type="dxa"/>
        </w:tcPr>
        <w:p w:rsidR="00797D33" w:rsidRDefault="00797D33" w:rsidP="00AC3D29">
          <w:r>
            <w:rPr>
              <w:b/>
            </w:rPr>
            <w:t>Sistema Gestor SAMOC</w:t>
          </w:r>
        </w:p>
      </w:tc>
      <w:tc>
        <w:tcPr>
          <w:tcW w:w="3179" w:type="dxa"/>
        </w:tcPr>
        <w:p w:rsidR="00797D33" w:rsidRDefault="00797D33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797D33">
      <w:tc>
        <w:tcPr>
          <w:tcW w:w="6379" w:type="dxa"/>
        </w:tcPr>
        <w:p w:rsidR="00797D33" w:rsidRPr="00AC3D29" w:rsidRDefault="00797D33">
          <w:pPr>
            <w:rPr>
              <w:lang w:val="es-PE"/>
            </w:rPr>
          </w:pPr>
          <w:r w:rsidRPr="00AC3D29">
            <w:rPr>
              <w:lang w:val="es-PE"/>
            </w:rPr>
            <w:t>Especificación de Requerimientos de Apoyo</w:t>
          </w:r>
        </w:p>
      </w:tc>
      <w:tc>
        <w:tcPr>
          <w:tcW w:w="3179" w:type="dxa"/>
        </w:tcPr>
        <w:p w:rsidR="00797D33" w:rsidRDefault="00797D33" w:rsidP="00AC3D29">
          <w:r w:rsidRPr="00AC3D29">
            <w:rPr>
              <w:lang w:val="es-PE"/>
            </w:rPr>
            <w:t xml:space="preserve">  </w:t>
          </w:r>
          <w:r>
            <w:t>Date:  &lt;26/05/2015&gt;</w:t>
          </w:r>
        </w:p>
      </w:tc>
    </w:tr>
  </w:tbl>
  <w:p w:rsidR="00797D33" w:rsidRDefault="00797D3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29.25pt;height:27.75pt" o:bullet="t">
        <v:imagedata r:id="rId1" o:title="clip_image001"/>
      </v:shape>
    </w:pict>
  </w:numPicBullet>
  <w:numPicBullet w:numPicBulletId="1">
    <w:pict>
      <v:shape id="_x0000_i1093" type="#_x0000_t75" style="width:30.75pt;height:30pt" o:bullet="t">
        <v:imagedata r:id="rId2" o:title="clip_image002"/>
      </v:shape>
    </w:pict>
  </w:numPicBullet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39A69FE"/>
    <w:multiLevelType w:val="hybridMultilevel"/>
    <w:tmpl w:val="0EB8EF6E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0B2B1A1A"/>
    <w:multiLevelType w:val="hybridMultilevel"/>
    <w:tmpl w:val="F982825A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6B672C"/>
    <w:multiLevelType w:val="hybridMultilevel"/>
    <w:tmpl w:val="E9C6DE1E"/>
    <w:lvl w:ilvl="0" w:tplc="CFA68840">
      <w:numFmt w:val="bullet"/>
      <w:pStyle w:val="InfoBlue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D614FB"/>
    <w:multiLevelType w:val="hybridMultilevel"/>
    <w:tmpl w:val="3CFAB16C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803510D"/>
    <w:multiLevelType w:val="hybridMultilevel"/>
    <w:tmpl w:val="69E8825E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0935613"/>
    <w:multiLevelType w:val="hybridMultilevel"/>
    <w:tmpl w:val="DB9218F0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20BA393A"/>
    <w:multiLevelType w:val="hybridMultilevel"/>
    <w:tmpl w:val="6ED0A42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2BE0B64"/>
    <w:multiLevelType w:val="singleLevel"/>
    <w:tmpl w:val="77A0C01E"/>
    <w:lvl w:ilvl="0">
      <w:start w:val="1"/>
      <w:numFmt w:val="bullet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9">
    <w:nsid w:val="237D3AB6"/>
    <w:multiLevelType w:val="multilevel"/>
    <w:tmpl w:val="297017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>
    <w:nsid w:val="2AE843C1"/>
    <w:multiLevelType w:val="hybridMultilevel"/>
    <w:tmpl w:val="0F72F02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0B24F0B"/>
    <w:multiLevelType w:val="hybridMultilevel"/>
    <w:tmpl w:val="491656A4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34B65CE6"/>
    <w:multiLevelType w:val="hybridMultilevel"/>
    <w:tmpl w:val="731EAE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0"/>
        <w:szCs w:val="20"/>
        <w:u w:val="none"/>
        <w:effect w:val="none"/>
      </w:rPr>
    </w:lvl>
  </w:abstractNum>
  <w:abstractNum w:abstractNumId="13">
    <w:nsid w:val="3A03475D"/>
    <w:multiLevelType w:val="hybridMultilevel"/>
    <w:tmpl w:val="F65E0758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B33564A"/>
    <w:multiLevelType w:val="hybridMultilevel"/>
    <w:tmpl w:val="390255AE"/>
    <w:lvl w:ilvl="0" w:tplc="280A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5">
    <w:nsid w:val="41395FB6"/>
    <w:multiLevelType w:val="hybridMultilevel"/>
    <w:tmpl w:val="4ABC85C4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5704325"/>
    <w:multiLevelType w:val="hybridMultilevel"/>
    <w:tmpl w:val="32B0D5EE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5832522"/>
    <w:multiLevelType w:val="hybridMultilevel"/>
    <w:tmpl w:val="8DB85DDA"/>
    <w:lvl w:ilvl="0" w:tplc="280A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8">
    <w:nsid w:val="65E373C5"/>
    <w:multiLevelType w:val="hybridMultilevel"/>
    <w:tmpl w:val="C31231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BD2267"/>
    <w:multiLevelType w:val="hybridMultilevel"/>
    <w:tmpl w:val="F8A2E5FA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>
    <w:nsid w:val="6DE411E3"/>
    <w:multiLevelType w:val="hybridMultilevel"/>
    <w:tmpl w:val="E938C6A4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73474DEB"/>
    <w:multiLevelType w:val="hybridMultilevel"/>
    <w:tmpl w:val="F410D3B4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1"/>
  </w:num>
  <w:num w:numId="4">
    <w:abstractNumId w:val="16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8"/>
  </w:num>
  <w:num w:numId="17">
    <w:abstractNumId w:val="4"/>
  </w:num>
  <w:num w:numId="18">
    <w:abstractNumId w:val="2"/>
  </w:num>
  <w:num w:numId="19">
    <w:abstractNumId w:val="15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9"/>
  </w:num>
  <w:num w:numId="25">
    <w:abstractNumId w:val="7"/>
  </w:num>
  <w:num w:numId="26">
    <w:abstractNumId w:val="3"/>
  </w:num>
  <w:num w:numId="27">
    <w:abstractNumId w:val="14"/>
  </w:num>
  <w:num w:numId="28">
    <w:abstractNumId w:val="10"/>
  </w:num>
  <w:num w:numId="29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</w:num>
  <w:num w:numId="31">
    <w:abstractNumId w:val="6"/>
  </w:num>
  <w:num w:numId="32">
    <w:abstractNumId w:val="1"/>
  </w:num>
  <w:num w:numId="33">
    <w:abstractNumId w:val="19"/>
  </w:num>
  <w:num w:numId="34">
    <w:abstractNumId w:val="11"/>
  </w:num>
  <w:num w:numId="35">
    <w:abstractNumId w:val="0"/>
    <w:lvlOverride w:ilvl="0">
      <w:startOverride w:val="1"/>
    </w:lvlOverride>
    <w:lvlOverride w:ilvl="1">
      <w:startOverride w:val="4"/>
    </w:lvlOverride>
    <w:lvlOverride w:ilvl="2">
      <w:startOverride w:val="5"/>
    </w:lvlOverride>
  </w:num>
  <w:num w:numId="36">
    <w:abstractNumId w:val="17"/>
  </w:num>
  <w:num w:numId="37">
    <w:abstractNumId w:val="20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A69"/>
    <w:rsid w:val="00031E3F"/>
    <w:rsid w:val="00031E89"/>
    <w:rsid w:val="000338E5"/>
    <w:rsid w:val="00041B1F"/>
    <w:rsid w:val="00053F4C"/>
    <w:rsid w:val="000853A5"/>
    <w:rsid w:val="00091FE9"/>
    <w:rsid w:val="00096DB6"/>
    <w:rsid w:val="00097E93"/>
    <w:rsid w:val="000A7904"/>
    <w:rsid w:val="000A7D18"/>
    <w:rsid w:val="000B286C"/>
    <w:rsid w:val="000B5C3D"/>
    <w:rsid w:val="000B78E6"/>
    <w:rsid w:val="000C265F"/>
    <w:rsid w:val="000D6859"/>
    <w:rsid w:val="000E2F80"/>
    <w:rsid w:val="000E346A"/>
    <w:rsid w:val="000E52F7"/>
    <w:rsid w:val="000F6699"/>
    <w:rsid w:val="00101837"/>
    <w:rsid w:val="00103929"/>
    <w:rsid w:val="001056BB"/>
    <w:rsid w:val="001229FF"/>
    <w:rsid w:val="00130654"/>
    <w:rsid w:val="001340D5"/>
    <w:rsid w:val="00137708"/>
    <w:rsid w:val="00140806"/>
    <w:rsid w:val="0015182E"/>
    <w:rsid w:val="0016165F"/>
    <w:rsid w:val="00164FEC"/>
    <w:rsid w:val="00167D09"/>
    <w:rsid w:val="0017108F"/>
    <w:rsid w:val="001961F0"/>
    <w:rsid w:val="00196FD8"/>
    <w:rsid w:val="001A4488"/>
    <w:rsid w:val="001A5BF2"/>
    <w:rsid w:val="001C11F7"/>
    <w:rsid w:val="001C35BB"/>
    <w:rsid w:val="001E4144"/>
    <w:rsid w:val="001E7544"/>
    <w:rsid w:val="001F38B0"/>
    <w:rsid w:val="001F4369"/>
    <w:rsid w:val="001F7EDB"/>
    <w:rsid w:val="002017BA"/>
    <w:rsid w:val="00203BD0"/>
    <w:rsid w:val="002158CF"/>
    <w:rsid w:val="00217EEE"/>
    <w:rsid w:val="0022360C"/>
    <w:rsid w:val="00226E98"/>
    <w:rsid w:val="00227A40"/>
    <w:rsid w:val="00230593"/>
    <w:rsid w:val="0024174F"/>
    <w:rsid w:val="00250FEE"/>
    <w:rsid w:val="00251220"/>
    <w:rsid w:val="00262FA3"/>
    <w:rsid w:val="00276FCD"/>
    <w:rsid w:val="00280E61"/>
    <w:rsid w:val="00284536"/>
    <w:rsid w:val="00285D8E"/>
    <w:rsid w:val="00290BE3"/>
    <w:rsid w:val="0029352F"/>
    <w:rsid w:val="00294E2C"/>
    <w:rsid w:val="002964AE"/>
    <w:rsid w:val="00296E6E"/>
    <w:rsid w:val="002A48F8"/>
    <w:rsid w:val="002A4F02"/>
    <w:rsid w:val="002A6440"/>
    <w:rsid w:val="002B506B"/>
    <w:rsid w:val="002B651D"/>
    <w:rsid w:val="002B692D"/>
    <w:rsid w:val="002B6B5A"/>
    <w:rsid w:val="002E53DD"/>
    <w:rsid w:val="002F7847"/>
    <w:rsid w:val="002F7B60"/>
    <w:rsid w:val="003041D8"/>
    <w:rsid w:val="00312B96"/>
    <w:rsid w:val="00314492"/>
    <w:rsid w:val="0031751E"/>
    <w:rsid w:val="00323577"/>
    <w:rsid w:val="00330C8B"/>
    <w:rsid w:val="00331E61"/>
    <w:rsid w:val="00341027"/>
    <w:rsid w:val="003417FA"/>
    <w:rsid w:val="00343E7B"/>
    <w:rsid w:val="00344068"/>
    <w:rsid w:val="00345884"/>
    <w:rsid w:val="003529EE"/>
    <w:rsid w:val="00355FF6"/>
    <w:rsid w:val="003572B6"/>
    <w:rsid w:val="003711FE"/>
    <w:rsid w:val="00376C82"/>
    <w:rsid w:val="00380E9B"/>
    <w:rsid w:val="0038624F"/>
    <w:rsid w:val="00394B81"/>
    <w:rsid w:val="00394EDA"/>
    <w:rsid w:val="003970EA"/>
    <w:rsid w:val="003A0B50"/>
    <w:rsid w:val="003A364C"/>
    <w:rsid w:val="003A48D7"/>
    <w:rsid w:val="003A6050"/>
    <w:rsid w:val="003B1A0B"/>
    <w:rsid w:val="003D09D9"/>
    <w:rsid w:val="003D1627"/>
    <w:rsid w:val="003D2717"/>
    <w:rsid w:val="003D678E"/>
    <w:rsid w:val="003E2CE3"/>
    <w:rsid w:val="003F0ED2"/>
    <w:rsid w:val="00402F6D"/>
    <w:rsid w:val="004330D6"/>
    <w:rsid w:val="00437FA8"/>
    <w:rsid w:val="0044461D"/>
    <w:rsid w:val="00446510"/>
    <w:rsid w:val="00455F93"/>
    <w:rsid w:val="0046289B"/>
    <w:rsid w:val="004655EB"/>
    <w:rsid w:val="00473D1E"/>
    <w:rsid w:val="00477CDD"/>
    <w:rsid w:val="004854C4"/>
    <w:rsid w:val="00485A3C"/>
    <w:rsid w:val="004908E4"/>
    <w:rsid w:val="004A2B0A"/>
    <w:rsid w:val="004A745B"/>
    <w:rsid w:val="004B1E75"/>
    <w:rsid w:val="004B4844"/>
    <w:rsid w:val="004C2415"/>
    <w:rsid w:val="004C766E"/>
    <w:rsid w:val="004C7DF4"/>
    <w:rsid w:val="004D10B7"/>
    <w:rsid w:val="004D1603"/>
    <w:rsid w:val="004D5FDB"/>
    <w:rsid w:val="004E0451"/>
    <w:rsid w:val="004E3547"/>
    <w:rsid w:val="004E364B"/>
    <w:rsid w:val="004F0C56"/>
    <w:rsid w:val="004F245A"/>
    <w:rsid w:val="00507EE9"/>
    <w:rsid w:val="00511B29"/>
    <w:rsid w:val="00514CB1"/>
    <w:rsid w:val="00515DA9"/>
    <w:rsid w:val="0051621E"/>
    <w:rsid w:val="00516450"/>
    <w:rsid w:val="00533045"/>
    <w:rsid w:val="005441E1"/>
    <w:rsid w:val="005524BE"/>
    <w:rsid w:val="0056113E"/>
    <w:rsid w:val="005722B4"/>
    <w:rsid w:val="005744CE"/>
    <w:rsid w:val="005770C2"/>
    <w:rsid w:val="00580AAF"/>
    <w:rsid w:val="0058125E"/>
    <w:rsid w:val="005844C9"/>
    <w:rsid w:val="005847EF"/>
    <w:rsid w:val="005860D8"/>
    <w:rsid w:val="00586B9B"/>
    <w:rsid w:val="005969DF"/>
    <w:rsid w:val="00597664"/>
    <w:rsid w:val="005A0F55"/>
    <w:rsid w:val="005A5FC8"/>
    <w:rsid w:val="005A670B"/>
    <w:rsid w:val="005A7A45"/>
    <w:rsid w:val="005B40F0"/>
    <w:rsid w:val="005B7C20"/>
    <w:rsid w:val="005D6F1F"/>
    <w:rsid w:val="005E51CA"/>
    <w:rsid w:val="00604FAA"/>
    <w:rsid w:val="006058A0"/>
    <w:rsid w:val="00605CF9"/>
    <w:rsid w:val="00610B3A"/>
    <w:rsid w:val="00614685"/>
    <w:rsid w:val="006243D7"/>
    <w:rsid w:val="00625738"/>
    <w:rsid w:val="006259DD"/>
    <w:rsid w:val="00643504"/>
    <w:rsid w:val="00656102"/>
    <w:rsid w:val="00663FF2"/>
    <w:rsid w:val="0069070A"/>
    <w:rsid w:val="00690AFE"/>
    <w:rsid w:val="00695019"/>
    <w:rsid w:val="006975E3"/>
    <w:rsid w:val="006A5025"/>
    <w:rsid w:val="006A6737"/>
    <w:rsid w:val="006C4DD8"/>
    <w:rsid w:val="006C6F1C"/>
    <w:rsid w:val="006D2A0B"/>
    <w:rsid w:val="006D31F4"/>
    <w:rsid w:val="006D4753"/>
    <w:rsid w:val="006D566A"/>
    <w:rsid w:val="006E0BCF"/>
    <w:rsid w:val="00700756"/>
    <w:rsid w:val="0070631F"/>
    <w:rsid w:val="007135FD"/>
    <w:rsid w:val="00713AC3"/>
    <w:rsid w:val="0072060F"/>
    <w:rsid w:val="007275D3"/>
    <w:rsid w:val="007307E8"/>
    <w:rsid w:val="00743B9C"/>
    <w:rsid w:val="00747C02"/>
    <w:rsid w:val="00762F2C"/>
    <w:rsid w:val="0076343A"/>
    <w:rsid w:val="007646EE"/>
    <w:rsid w:val="00767342"/>
    <w:rsid w:val="00772965"/>
    <w:rsid w:val="00783725"/>
    <w:rsid w:val="0078772E"/>
    <w:rsid w:val="00797D33"/>
    <w:rsid w:val="007A0714"/>
    <w:rsid w:val="007A3010"/>
    <w:rsid w:val="007B31A5"/>
    <w:rsid w:val="007B48F0"/>
    <w:rsid w:val="007C2E18"/>
    <w:rsid w:val="007C4EB4"/>
    <w:rsid w:val="007C5581"/>
    <w:rsid w:val="007C6BD5"/>
    <w:rsid w:val="007C7873"/>
    <w:rsid w:val="007C7E0B"/>
    <w:rsid w:val="007D4E8C"/>
    <w:rsid w:val="007D718F"/>
    <w:rsid w:val="007E23A1"/>
    <w:rsid w:val="007E4A5B"/>
    <w:rsid w:val="007F0236"/>
    <w:rsid w:val="007F5080"/>
    <w:rsid w:val="008013EA"/>
    <w:rsid w:val="008035FB"/>
    <w:rsid w:val="00804F24"/>
    <w:rsid w:val="0081271F"/>
    <w:rsid w:val="0082698F"/>
    <w:rsid w:val="00831D89"/>
    <w:rsid w:val="008371AA"/>
    <w:rsid w:val="00846F25"/>
    <w:rsid w:val="00847CF7"/>
    <w:rsid w:val="00852D90"/>
    <w:rsid w:val="008575EF"/>
    <w:rsid w:val="00860E60"/>
    <w:rsid w:val="008632E9"/>
    <w:rsid w:val="0086378F"/>
    <w:rsid w:val="008642C2"/>
    <w:rsid w:val="008645FB"/>
    <w:rsid w:val="008646A2"/>
    <w:rsid w:val="008678B8"/>
    <w:rsid w:val="00871973"/>
    <w:rsid w:val="00886CE8"/>
    <w:rsid w:val="0089542F"/>
    <w:rsid w:val="008A1177"/>
    <w:rsid w:val="008A2F4F"/>
    <w:rsid w:val="008A47D6"/>
    <w:rsid w:val="008C2B65"/>
    <w:rsid w:val="008D17CA"/>
    <w:rsid w:val="008E5A63"/>
    <w:rsid w:val="008F292D"/>
    <w:rsid w:val="00901102"/>
    <w:rsid w:val="0090551A"/>
    <w:rsid w:val="00913572"/>
    <w:rsid w:val="009158C8"/>
    <w:rsid w:val="0092076C"/>
    <w:rsid w:val="009237C4"/>
    <w:rsid w:val="0092436E"/>
    <w:rsid w:val="0092518E"/>
    <w:rsid w:val="00927A5A"/>
    <w:rsid w:val="00930FE1"/>
    <w:rsid w:val="00936B07"/>
    <w:rsid w:val="009371E4"/>
    <w:rsid w:val="00945E2B"/>
    <w:rsid w:val="00950EBD"/>
    <w:rsid w:val="00954C5D"/>
    <w:rsid w:val="00960905"/>
    <w:rsid w:val="00965987"/>
    <w:rsid w:val="00980FF9"/>
    <w:rsid w:val="0099197A"/>
    <w:rsid w:val="009919C0"/>
    <w:rsid w:val="0099502F"/>
    <w:rsid w:val="009A7881"/>
    <w:rsid w:val="009A7FDE"/>
    <w:rsid w:val="009B035A"/>
    <w:rsid w:val="009B555D"/>
    <w:rsid w:val="009B65C4"/>
    <w:rsid w:val="009D3AA1"/>
    <w:rsid w:val="009E2AF9"/>
    <w:rsid w:val="009E51D5"/>
    <w:rsid w:val="009E79A4"/>
    <w:rsid w:val="009F17F0"/>
    <w:rsid w:val="009F2C36"/>
    <w:rsid w:val="009F3CB4"/>
    <w:rsid w:val="00A1078D"/>
    <w:rsid w:val="00A26EB7"/>
    <w:rsid w:val="00A3004D"/>
    <w:rsid w:val="00A3377A"/>
    <w:rsid w:val="00A47256"/>
    <w:rsid w:val="00A6037D"/>
    <w:rsid w:val="00A8270B"/>
    <w:rsid w:val="00A83787"/>
    <w:rsid w:val="00A85339"/>
    <w:rsid w:val="00AA714A"/>
    <w:rsid w:val="00AB0C92"/>
    <w:rsid w:val="00AB61EE"/>
    <w:rsid w:val="00AC05B0"/>
    <w:rsid w:val="00AC1DB1"/>
    <w:rsid w:val="00AC3D29"/>
    <w:rsid w:val="00AD1214"/>
    <w:rsid w:val="00AD4A11"/>
    <w:rsid w:val="00AD5AD7"/>
    <w:rsid w:val="00AD7BED"/>
    <w:rsid w:val="00AE184B"/>
    <w:rsid w:val="00AF2710"/>
    <w:rsid w:val="00AF4298"/>
    <w:rsid w:val="00AF47A0"/>
    <w:rsid w:val="00AF6FA1"/>
    <w:rsid w:val="00B059D2"/>
    <w:rsid w:val="00B05AA3"/>
    <w:rsid w:val="00B21FA8"/>
    <w:rsid w:val="00B21FC7"/>
    <w:rsid w:val="00B30906"/>
    <w:rsid w:val="00B31A4E"/>
    <w:rsid w:val="00B37AC2"/>
    <w:rsid w:val="00B5683C"/>
    <w:rsid w:val="00B57D72"/>
    <w:rsid w:val="00B62751"/>
    <w:rsid w:val="00B728D7"/>
    <w:rsid w:val="00B80700"/>
    <w:rsid w:val="00B81541"/>
    <w:rsid w:val="00B83A71"/>
    <w:rsid w:val="00B84B86"/>
    <w:rsid w:val="00B84EE9"/>
    <w:rsid w:val="00B8709F"/>
    <w:rsid w:val="00BA0D05"/>
    <w:rsid w:val="00BA3788"/>
    <w:rsid w:val="00BC08CC"/>
    <w:rsid w:val="00BC437F"/>
    <w:rsid w:val="00BC475C"/>
    <w:rsid w:val="00BC7385"/>
    <w:rsid w:val="00BD73EA"/>
    <w:rsid w:val="00BE154A"/>
    <w:rsid w:val="00BE2A74"/>
    <w:rsid w:val="00BF3750"/>
    <w:rsid w:val="00C005F1"/>
    <w:rsid w:val="00C01BA3"/>
    <w:rsid w:val="00C03D90"/>
    <w:rsid w:val="00C139A0"/>
    <w:rsid w:val="00C15A69"/>
    <w:rsid w:val="00C31045"/>
    <w:rsid w:val="00C413BF"/>
    <w:rsid w:val="00C45D21"/>
    <w:rsid w:val="00C52C6C"/>
    <w:rsid w:val="00C55C29"/>
    <w:rsid w:val="00C61808"/>
    <w:rsid w:val="00C65BEF"/>
    <w:rsid w:val="00C80EFE"/>
    <w:rsid w:val="00C91672"/>
    <w:rsid w:val="00CB084A"/>
    <w:rsid w:val="00CB1BBF"/>
    <w:rsid w:val="00CB6227"/>
    <w:rsid w:val="00CB74E5"/>
    <w:rsid w:val="00CC02E2"/>
    <w:rsid w:val="00CC31EA"/>
    <w:rsid w:val="00CE1682"/>
    <w:rsid w:val="00CF5FC6"/>
    <w:rsid w:val="00D03C00"/>
    <w:rsid w:val="00D16EA9"/>
    <w:rsid w:val="00D227AF"/>
    <w:rsid w:val="00D24C6A"/>
    <w:rsid w:val="00D32DAD"/>
    <w:rsid w:val="00D40870"/>
    <w:rsid w:val="00D64010"/>
    <w:rsid w:val="00D657DE"/>
    <w:rsid w:val="00D66D4F"/>
    <w:rsid w:val="00D67412"/>
    <w:rsid w:val="00D67D10"/>
    <w:rsid w:val="00D76EDA"/>
    <w:rsid w:val="00D80680"/>
    <w:rsid w:val="00D90B9C"/>
    <w:rsid w:val="00D95381"/>
    <w:rsid w:val="00DA676C"/>
    <w:rsid w:val="00DA6837"/>
    <w:rsid w:val="00DB1F36"/>
    <w:rsid w:val="00DB4FB1"/>
    <w:rsid w:val="00DB5E34"/>
    <w:rsid w:val="00DB6912"/>
    <w:rsid w:val="00DC01BD"/>
    <w:rsid w:val="00DC2503"/>
    <w:rsid w:val="00DC530B"/>
    <w:rsid w:val="00DC7528"/>
    <w:rsid w:val="00DD2422"/>
    <w:rsid w:val="00DD2A95"/>
    <w:rsid w:val="00DD5799"/>
    <w:rsid w:val="00DE0FCB"/>
    <w:rsid w:val="00DF5CE9"/>
    <w:rsid w:val="00E00302"/>
    <w:rsid w:val="00E05461"/>
    <w:rsid w:val="00E06701"/>
    <w:rsid w:val="00E23B51"/>
    <w:rsid w:val="00E40EA4"/>
    <w:rsid w:val="00E46F9C"/>
    <w:rsid w:val="00E57A0C"/>
    <w:rsid w:val="00E64099"/>
    <w:rsid w:val="00E66686"/>
    <w:rsid w:val="00E72ABE"/>
    <w:rsid w:val="00E74B8D"/>
    <w:rsid w:val="00E75A2E"/>
    <w:rsid w:val="00E814B9"/>
    <w:rsid w:val="00E9152D"/>
    <w:rsid w:val="00EA0869"/>
    <w:rsid w:val="00EA4FB8"/>
    <w:rsid w:val="00EA792B"/>
    <w:rsid w:val="00EB6289"/>
    <w:rsid w:val="00EC05C0"/>
    <w:rsid w:val="00EC075D"/>
    <w:rsid w:val="00EC3DF6"/>
    <w:rsid w:val="00EC65DC"/>
    <w:rsid w:val="00EC722A"/>
    <w:rsid w:val="00EC7AAD"/>
    <w:rsid w:val="00ED698F"/>
    <w:rsid w:val="00EE402D"/>
    <w:rsid w:val="00EF0328"/>
    <w:rsid w:val="00F000FC"/>
    <w:rsid w:val="00F042E0"/>
    <w:rsid w:val="00F07982"/>
    <w:rsid w:val="00F07CE1"/>
    <w:rsid w:val="00F11262"/>
    <w:rsid w:val="00F134A9"/>
    <w:rsid w:val="00F2069B"/>
    <w:rsid w:val="00F2443C"/>
    <w:rsid w:val="00F25263"/>
    <w:rsid w:val="00F31507"/>
    <w:rsid w:val="00F32F06"/>
    <w:rsid w:val="00F34CB0"/>
    <w:rsid w:val="00F4108E"/>
    <w:rsid w:val="00F42161"/>
    <w:rsid w:val="00F42D9E"/>
    <w:rsid w:val="00F51720"/>
    <w:rsid w:val="00F653DC"/>
    <w:rsid w:val="00F65DF7"/>
    <w:rsid w:val="00F6708E"/>
    <w:rsid w:val="00F76CD1"/>
    <w:rsid w:val="00F82407"/>
    <w:rsid w:val="00F9374F"/>
    <w:rsid w:val="00F97850"/>
    <w:rsid w:val="00FA20E9"/>
    <w:rsid w:val="00FA45D3"/>
    <w:rsid w:val="00FB113C"/>
    <w:rsid w:val="00FC34F6"/>
    <w:rsid w:val="00FC4463"/>
    <w:rsid w:val="00FD02E4"/>
    <w:rsid w:val="00FE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59EFBF-EB48-4889-92CA-471A0F1B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table" w:styleId="Tablaconcuadrcula">
    <w:name w:val="Table Grid"/>
    <w:basedOn w:val="Tablanormal"/>
    <w:rsid w:val="00103929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styleId="NormalWeb">
    <w:name w:val="Normal (Web)"/>
    <w:basedOn w:val="Normal"/>
    <w:rsid w:val="0076343A"/>
    <w:pPr>
      <w:widowControl/>
      <w:spacing w:before="100" w:beforeAutospacing="1" w:after="100" w:afterAutospacing="1" w:line="240" w:lineRule="auto"/>
    </w:pPr>
    <w:rPr>
      <w:rFonts w:ascii="Arial" w:hAnsi="Arial" w:cs="Arial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</w:style>
  <w:style w:type="paragraph" w:styleId="TDC5">
    <w:name w:val="toc 5"/>
    <w:basedOn w:val="Normal"/>
    <w:next w:val="Normal"/>
    <w:semiHidden/>
    <w:pPr>
      <w:ind w:left="800"/>
    </w:pPr>
  </w:style>
  <w:style w:type="paragraph" w:styleId="TDC6">
    <w:name w:val="toc 6"/>
    <w:basedOn w:val="Normal"/>
    <w:next w:val="Normal"/>
    <w:semiHidden/>
    <w:pPr>
      <w:ind w:left="1000"/>
    </w:pPr>
  </w:style>
  <w:style w:type="paragraph" w:styleId="TDC7">
    <w:name w:val="toc 7"/>
    <w:basedOn w:val="Normal"/>
    <w:next w:val="Normal"/>
    <w:semiHidden/>
    <w:pPr>
      <w:ind w:left="1200"/>
    </w:pPr>
  </w:style>
  <w:style w:type="paragraph" w:styleId="TDC8">
    <w:name w:val="toc 8"/>
    <w:basedOn w:val="Normal"/>
    <w:next w:val="Normal"/>
    <w:semiHidden/>
    <w:pPr>
      <w:ind w:left="1400"/>
    </w:pPr>
  </w:style>
  <w:style w:type="paragraph" w:styleId="TDC9">
    <w:name w:val="toc 9"/>
    <w:basedOn w:val="Normal"/>
    <w:next w:val="Normal"/>
    <w:semiHidden/>
    <w:pPr>
      <w:ind w:left="1600"/>
    </w:p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4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link w:val="InfoBlueChar"/>
    <w:autoRedefine/>
    <w:rsid w:val="003529EE"/>
    <w:pPr>
      <w:widowControl/>
      <w:numPr>
        <w:numId w:val="26"/>
      </w:numPr>
      <w:tabs>
        <w:tab w:val="left" w:pos="540"/>
        <w:tab w:val="left" w:pos="1260"/>
      </w:tabs>
      <w:spacing w:after="120"/>
    </w:pPr>
    <w:rPr>
      <w:rFonts w:ascii="Arial" w:hAnsi="Arial" w:cs="Arial"/>
      <w:sz w:val="22"/>
      <w:szCs w:val="22"/>
      <w:lang w:val="es-PE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Textoindependiente3">
    <w:name w:val="Body Text 3"/>
    <w:basedOn w:val="Normal"/>
    <w:rPr>
      <w:i/>
      <w:iCs/>
      <w:color w:val="0000FF"/>
      <w:sz w:val="18"/>
    </w:rPr>
  </w:style>
  <w:style w:type="character" w:customStyle="1" w:styleId="InfoBlueChar">
    <w:name w:val="InfoBlue Char"/>
    <w:basedOn w:val="Fuentedeprrafopredeter"/>
    <w:link w:val="InfoBlue"/>
    <w:rsid w:val="003529EE"/>
    <w:rPr>
      <w:rFonts w:ascii="Arial" w:hAnsi="Arial" w:cs="Arial"/>
      <w:sz w:val="22"/>
      <w:szCs w:val="22"/>
      <w:lang w:eastAsia="en-US"/>
    </w:rPr>
  </w:style>
  <w:style w:type="paragraph" w:customStyle="1" w:styleId="TabelaNORM2ParaRede">
    <w:name w:val="Tabela NORM 2 ParaRede"/>
    <w:basedOn w:val="Normal"/>
    <w:rsid w:val="003D2717"/>
    <w:pPr>
      <w:keepLines/>
      <w:widowControl/>
      <w:tabs>
        <w:tab w:val="left" w:pos="1260"/>
      </w:tabs>
      <w:spacing w:before="60" w:after="60" w:line="300" w:lineRule="exact"/>
      <w:ind w:left="113" w:right="113"/>
    </w:pPr>
    <w:rPr>
      <w:rFonts w:ascii="Verdana" w:hAnsi="Verdana"/>
      <w:bCs/>
      <w:color w:val="000000"/>
      <w:sz w:val="16"/>
      <w:szCs w:val="16"/>
      <w:lang w:val="pt-PT" w:eastAsia="pt-PT"/>
    </w:rPr>
  </w:style>
  <w:style w:type="paragraph" w:customStyle="1" w:styleId="bullet1pararede">
    <w:name w:val="bullet1pararede"/>
    <w:basedOn w:val="Normal"/>
    <w:rsid w:val="0076343A"/>
    <w:pPr>
      <w:widowControl/>
      <w:spacing w:before="100" w:beforeAutospacing="1" w:after="100" w:afterAutospacing="1" w:line="240" w:lineRule="auto"/>
    </w:pPr>
    <w:rPr>
      <w:rFonts w:ascii="Arial" w:hAnsi="Arial" w:cs="Arial"/>
    </w:rPr>
  </w:style>
  <w:style w:type="paragraph" w:styleId="Prrafodelista">
    <w:name w:val="List Paragraph"/>
    <w:basedOn w:val="Normal"/>
    <w:uiPriority w:val="34"/>
    <w:qFormat/>
    <w:rsid w:val="00EC07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9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68754">
      <w:bodyDiv w:val="1"/>
      <w:marLeft w:val="38"/>
      <w:marRight w:val="38"/>
      <w:marTop w:val="38"/>
      <w:marBottom w:val="3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5759">
      <w:bodyDiv w:val="1"/>
      <w:marLeft w:val="40"/>
      <w:marRight w:val="40"/>
      <w:marTop w:val="40"/>
      <w:marBottom w:val="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eader" Target="head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indy%20Yasmin\Dropbox\extern\templates_openup\systemwide_req_spec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systemwide_req_spec.dot</Template>
  <TotalTime>559</TotalTime>
  <Pages>19</Pages>
  <Words>931</Words>
  <Characters>5121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Supporting Requirements</vt:lpstr>
      <vt:lpstr>Supporting Requirements</vt:lpstr>
    </vt:vector>
  </TitlesOfParts>
  <Company>&lt;Company Name&gt;</Company>
  <LinksUpToDate>false</LinksUpToDate>
  <CharactersWithSpaces>6040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Requirements</dc:title>
  <dc:subject>&lt;Project Name&gt;</dc:subject>
  <dc:creator>Cindy Yasmin</dc:creator>
  <cp:keywords/>
  <dc:description/>
  <cp:lastModifiedBy>cindy yasmin flores martos</cp:lastModifiedBy>
  <cp:revision>141</cp:revision>
  <cp:lastPrinted>2001-03-15T19:26:00Z</cp:lastPrinted>
  <dcterms:created xsi:type="dcterms:W3CDTF">2015-05-26T23:57:00Z</dcterms:created>
  <dcterms:modified xsi:type="dcterms:W3CDTF">2015-06-26T05:31:00Z</dcterms:modified>
</cp:coreProperties>
</file>